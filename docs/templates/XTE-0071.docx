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2091"/>
        <w:gridCol w:w="2092"/>
        <w:gridCol w:w="2092"/>
        <w:gridCol w:w="2092"/>
        <w:gridCol w:w="2092"/>
      </w:tblGrid>
      <w:tr w:rsidR="001E70C5" w14:paraId="793904A1" w14:textId="77777777" w:rsidTr="008755D5">
        <w:trPr>
          <w:trHeight w:val="592"/>
        </w:trPr>
        <w:tc>
          <w:tcPr>
            <w:tcW w:w="2075" w:type="dxa"/>
          </w:tcPr>
          <w:p w14:paraId="5DCAF121" w14:textId="77777777" w:rsidR="001E70C5" w:rsidRPr="001E70C5" w:rsidRDefault="001E70C5" w:rsidP="00AC6E69">
            <w:pPr>
              <w:pStyle w:val="DocHeaderLeft"/>
              <w:rPr>
                <w:u w:val="single"/>
              </w:rPr>
            </w:pPr>
            <w:r w:rsidRPr="001E70C5">
              <w:rPr>
                <w:u w:val="single"/>
              </w:rPr>
              <w:t>Organisation:</w:t>
            </w:r>
          </w:p>
          <w:p w14:paraId="0CD0A5AA" w14:textId="167F0A89" w:rsidR="001E70C5" w:rsidRDefault="001E70C5" w:rsidP="008457EF">
            <w:pPr>
              <w:pStyle w:val="TableText"/>
              <w:spacing w:before="80"/>
              <w:rPr>
                <w:lang w:val="en-US"/>
              </w:rPr>
            </w:pPr>
          </w:p>
        </w:tc>
        <w:tc>
          <w:tcPr>
            <w:tcW w:w="2075" w:type="dxa"/>
          </w:tcPr>
          <w:p w14:paraId="125E758A" w14:textId="77777777" w:rsidR="001E70C5" w:rsidRPr="001E70C5" w:rsidRDefault="001E70C5" w:rsidP="00AC6E69">
            <w:pPr>
              <w:pStyle w:val="DocHeaderLeft"/>
              <w:rPr>
                <w:u w:val="single"/>
              </w:rPr>
            </w:pPr>
            <w:r w:rsidRPr="001E70C5">
              <w:rPr>
                <w:u w:val="single"/>
              </w:rPr>
              <w:t>Process:</w:t>
            </w:r>
          </w:p>
          <w:p w14:paraId="3B702ABF" w14:textId="15C06E91" w:rsidR="001E70C5" w:rsidRDefault="001E70C5" w:rsidP="008457EF">
            <w:pPr>
              <w:pStyle w:val="DocHeaderLeft"/>
              <w:spacing w:before="80" w:line="264" w:lineRule="auto"/>
              <w:rPr>
                <w:lang w:val="en-US"/>
              </w:rPr>
            </w:pPr>
          </w:p>
        </w:tc>
        <w:tc>
          <w:tcPr>
            <w:tcW w:w="2075" w:type="dxa"/>
          </w:tcPr>
          <w:p w14:paraId="08A88D6C" w14:textId="641415C2" w:rsidR="001E70C5" w:rsidRPr="001E70C5" w:rsidRDefault="001E70C5" w:rsidP="00AC6E69">
            <w:pPr>
              <w:pStyle w:val="DocHeaderLeft"/>
              <w:rPr>
                <w:u w:val="single"/>
                <w:lang w:val="en-US"/>
              </w:rPr>
            </w:pPr>
            <w:r w:rsidRPr="001E70C5">
              <w:rPr>
                <w:u w:val="single"/>
                <w:lang w:val="en-US"/>
              </w:rPr>
              <w:t>8D case nr:</w:t>
            </w:r>
          </w:p>
          <w:p w14:paraId="2D5B9589" w14:textId="1499E739" w:rsidR="001E70C5" w:rsidRPr="006E5977" w:rsidRDefault="00000000" w:rsidP="001E70C5">
            <w:pPr>
              <w:pStyle w:val="DocHeaderLeft"/>
              <w:spacing w:before="80" w:line="264" w:lineRule="auto"/>
            </w:pPr>
            <w:sdt>
              <w:sdtPr>
                <w:rPr>
                  <w:lang w:val="en-US"/>
                </w:rPr>
                <w:alias w:val="Abstract"/>
                <w:tag w:val=""/>
                <w:id w:val="-1177574231"/>
                <w:lock w:val="sdtLocked"/>
                <w:placeholder>
                  <w:docPart w:val="C6A1636ED24F40E9A92438F59C584906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8755D5">
                  <w:rPr>
                    <w:lang w:val="en-US"/>
                  </w:rPr>
                  <w:t>xxx-xx</w:t>
                </w:r>
              </w:sdtContent>
            </w:sdt>
          </w:p>
        </w:tc>
        <w:tc>
          <w:tcPr>
            <w:tcW w:w="2075" w:type="dxa"/>
          </w:tcPr>
          <w:p w14:paraId="2C723B4A" w14:textId="0C302080" w:rsidR="001E70C5" w:rsidRPr="001E70C5" w:rsidRDefault="001E70C5" w:rsidP="00AC6E69">
            <w:pPr>
              <w:pStyle w:val="DocHeaderLeft"/>
              <w:rPr>
                <w:u w:val="single"/>
              </w:rPr>
            </w:pPr>
            <w:r w:rsidRPr="001E70C5">
              <w:rPr>
                <w:u w:val="single"/>
              </w:rPr>
              <w:t>Opened:</w:t>
            </w:r>
          </w:p>
          <w:p w14:paraId="5924BFDF" w14:textId="2521662C" w:rsidR="001E70C5" w:rsidRDefault="00000000" w:rsidP="008457EF">
            <w:pPr>
              <w:pStyle w:val="DocHeaderLeft"/>
              <w:spacing w:before="80" w:line="264" w:lineRule="auto"/>
              <w:rPr>
                <w:lang w:val="en-US"/>
              </w:rPr>
            </w:pPr>
            <w:sdt>
              <w:sdtPr>
                <w:id w:val="552671815"/>
                <w:lock w:val="sdtLocked"/>
                <w:placeholder>
                  <w:docPart w:val="1A7DDD1B0A4A46B88DD901703F193E8E"/>
                </w:placeholder>
                <w:showingPlcHdr/>
                <w:date w:fullDate="2021-06-30T00:00:00Z">
                  <w:dateFormat w:val="yyyy-MM-dd"/>
                  <w:lid w:val="en-US"/>
                  <w:storeMappedDataAs w:val="dateTime"/>
                  <w:calendar w:val="gregorian"/>
                </w:date>
              </w:sdtPr>
              <w:sdtContent>
                <w:r w:rsidR="001E70C5" w:rsidRPr="00F92938">
                  <w:rPr>
                    <w:rStyle w:val="af7"/>
                  </w:rPr>
                  <w:t>Click or tap to enter a date.</w:t>
                </w:r>
              </w:sdtContent>
            </w:sdt>
          </w:p>
        </w:tc>
        <w:tc>
          <w:tcPr>
            <w:tcW w:w="2075" w:type="dxa"/>
          </w:tcPr>
          <w:p w14:paraId="3FA05A8E" w14:textId="77777777" w:rsidR="001E70C5" w:rsidRPr="001E70C5" w:rsidRDefault="001E70C5" w:rsidP="00AC6E69">
            <w:pPr>
              <w:pStyle w:val="DocHeaderLeft"/>
              <w:rPr>
                <w:u w:val="single"/>
              </w:rPr>
            </w:pPr>
            <w:r w:rsidRPr="001E70C5">
              <w:rPr>
                <w:u w:val="single"/>
              </w:rPr>
              <w:t>Closed:</w:t>
            </w:r>
          </w:p>
          <w:p w14:paraId="71E1A9B9" w14:textId="4C9C0659" w:rsidR="001E70C5" w:rsidRDefault="00000000" w:rsidP="008457EF">
            <w:pPr>
              <w:pStyle w:val="DocHeaderLeft"/>
              <w:spacing w:before="80" w:line="264" w:lineRule="auto"/>
              <w:rPr>
                <w:lang w:val="en-US"/>
              </w:rPr>
            </w:pPr>
            <w:sdt>
              <w:sdtPr>
                <w:id w:val="-830373898"/>
                <w:lock w:val="sdtLocked"/>
                <w:placeholder>
                  <w:docPart w:val="04827A654EDE4A4CB641FF81D683F553"/>
                </w:placeholder>
                <w:showingPlcHdr/>
                <w:date w:fullDate="2021-08-27T00:00:00Z">
                  <w:dateFormat w:val="yyyy-MM-dd"/>
                  <w:lid w:val="en-US"/>
                  <w:storeMappedDataAs w:val="dateTime"/>
                  <w:calendar w:val="gregorian"/>
                </w:date>
              </w:sdtPr>
              <w:sdtContent>
                <w:r w:rsidR="001E70C5" w:rsidRPr="00F92938">
                  <w:rPr>
                    <w:rStyle w:val="af7"/>
                  </w:rPr>
                  <w:t>Click or tap to enter a date.</w:t>
                </w:r>
              </w:sdtContent>
            </w:sdt>
          </w:p>
        </w:tc>
      </w:tr>
    </w:tbl>
    <w:p w14:paraId="4697FEFD" w14:textId="2E175247" w:rsidR="00573D7B" w:rsidRDefault="00573D7B" w:rsidP="00C90D8B">
      <w:pPr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211"/>
        <w:gridCol w:w="4003"/>
        <w:gridCol w:w="3245"/>
      </w:tblGrid>
      <w:tr w:rsidR="00C76ABA" w:rsidRPr="005D7B47" w14:paraId="0D74D127" w14:textId="77777777" w:rsidTr="002431D1">
        <w:trPr>
          <w:trHeight w:val="454"/>
        </w:trPr>
        <w:tc>
          <w:tcPr>
            <w:tcW w:w="10459" w:type="dxa"/>
            <w:gridSpan w:val="3"/>
            <w:shd w:val="pct10" w:color="auto" w:fill="auto"/>
            <w:vAlign w:val="center"/>
          </w:tcPr>
          <w:p w14:paraId="5D3676B4" w14:textId="77777777" w:rsidR="00C76ABA" w:rsidRPr="00F44DBA" w:rsidRDefault="00C76ABA" w:rsidP="00D419E5">
            <w:pPr>
              <w:pStyle w:val="1"/>
              <w:spacing w:before="0" w:after="0" w:line="240" w:lineRule="auto"/>
            </w:pPr>
            <w:r>
              <w:t xml:space="preserve">MULTIDISCIPLINARY </w:t>
            </w:r>
            <w:r w:rsidRPr="00F44DBA">
              <w:t>team</w:t>
            </w:r>
          </w:p>
        </w:tc>
      </w:tr>
      <w:tr w:rsidR="00C76ABA" w:rsidRPr="005D7B47" w14:paraId="646E2035" w14:textId="77777777" w:rsidTr="002431D1">
        <w:trPr>
          <w:trHeight w:val="454"/>
        </w:trPr>
        <w:tc>
          <w:tcPr>
            <w:tcW w:w="3211" w:type="dxa"/>
            <w:vAlign w:val="center"/>
          </w:tcPr>
          <w:p w14:paraId="55887F03" w14:textId="77777777" w:rsidR="00C76ABA" w:rsidRPr="00EE3C61" w:rsidRDefault="00C76ABA" w:rsidP="002431D1">
            <w:pPr>
              <w:pStyle w:val="TableText"/>
              <w:rPr>
                <w:lang w:val="en-US"/>
              </w:rPr>
            </w:pPr>
            <w:r w:rsidRPr="00EE3C61">
              <w:rPr>
                <w:lang w:val="en-US"/>
              </w:rPr>
              <w:t>Problem Owner</w:t>
            </w:r>
          </w:p>
        </w:tc>
        <w:tc>
          <w:tcPr>
            <w:tcW w:w="4003" w:type="dxa"/>
            <w:vAlign w:val="center"/>
          </w:tcPr>
          <w:p w14:paraId="707D789E" w14:textId="77777777" w:rsidR="00C76ABA" w:rsidRDefault="00C76ABA" w:rsidP="002431D1">
            <w:pPr>
              <w:pStyle w:val="TableText"/>
              <w:rPr>
                <w:b/>
                <w:bCs/>
                <w:lang w:val="en-US"/>
              </w:rPr>
            </w:pPr>
          </w:p>
        </w:tc>
        <w:tc>
          <w:tcPr>
            <w:tcW w:w="3245" w:type="dxa"/>
            <w:vAlign w:val="center"/>
          </w:tcPr>
          <w:p w14:paraId="18894022" w14:textId="77777777" w:rsidR="00C76ABA" w:rsidRPr="00F02D7D" w:rsidRDefault="00C76ABA" w:rsidP="002431D1">
            <w:pPr>
              <w:pStyle w:val="TableText"/>
              <w:rPr>
                <w:bCs/>
                <w:sz w:val="18"/>
                <w:lang w:val="en-US"/>
              </w:rPr>
            </w:pPr>
          </w:p>
        </w:tc>
      </w:tr>
      <w:tr w:rsidR="00C76ABA" w:rsidRPr="005D7B47" w14:paraId="3455F704" w14:textId="77777777" w:rsidTr="002431D1">
        <w:trPr>
          <w:trHeight w:val="454"/>
        </w:trPr>
        <w:tc>
          <w:tcPr>
            <w:tcW w:w="3211" w:type="dxa"/>
            <w:vAlign w:val="center"/>
          </w:tcPr>
          <w:p w14:paraId="6FD67282" w14:textId="77777777" w:rsidR="00C76ABA" w:rsidRPr="00EE3C61" w:rsidRDefault="00C76ABA" w:rsidP="002431D1">
            <w:pPr>
              <w:pStyle w:val="TableText"/>
              <w:rPr>
                <w:lang w:val="en-US"/>
              </w:rPr>
            </w:pPr>
            <w:r w:rsidRPr="00EE3C61">
              <w:rPr>
                <w:lang w:val="en-US"/>
              </w:rPr>
              <w:t>Team Leader</w:t>
            </w:r>
          </w:p>
        </w:tc>
        <w:tc>
          <w:tcPr>
            <w:tcW w:w="4003" w:type="dxa"/>
            <w:vAlign w:val="center"/>
          </w:tcPr>
          <w:p w14:paraId="10F3DC97" w14:textId="77777777" w:rsidR="00C76ABA" w:rsidRDefault="00C76ABA" w:rsidP="002431D1">
            <w:pPr>
              <w:pStyle w:val="TableText"/>
              <w:rPr>
                <w:b/>
                <w:bCs/>
                <w:sz w:val="18"/>
                <w:lang w:val="en-US"/>
              </w:rPr>
            </w:pPr>
          </w:p>
        </w:tc>
        <w:tc>
          <w:tcPr>
            <w:tcW w:w="3245" w:type="dxa"/>
            <w:vAlign w:val="center"/>
          </w:tcPr>
          <w:p w14:paraId="76624DF7" w14:textId="77777777" w:rsidR="00C76ABA" w:rsidRPr="00F02D7D" w:rsidRDefault="00C76ABA" w:rsidP="002431D1">
            <w:pPr>
              <w:pStyle w:val="TableText"/>
              <w:rPr>
                <w:bCs/>
                <w:sz w:val="18"/>
                <w:lang w:val="en-US"/>
              </w:rPr>
            </w:pPr>
          </w:p>
        </w:tc>
      </w:tr>
      <w:tr w:rsidR="00C76ABA" w:rsidRPr="005D7B47" w14:paraId="650980AB" w14:textId="77777777" w:rsidTr="002431D1">
        <w:trPr>
          <w:trHeight w:val="454"/>
        </w:trPr>
        <w:tc>
          <w:tcPr>
            <w:tcW w:w="3211" w:type="dxa"/>
            <w:vAlign w:val="center"/>
          </w:tcPr>
          <w:p w14:paraId="60F218B6" w14:textId="77777777" w:rsidR="00C76ABA" w:rsidRPr="00EE3C61" w:rsidRDefault="00C76ABA" w:rsidP="002431D1">
            <w:pPr>
              <w:pStyle w:val="TableText"/>
              <w:rPr>
                <w:vanish/>
                <w:lang w:val="en-US"/>
              </w:rPr>
            </w:pPr>
            <w:r w:rsidRPr="00EE3C61">
              <w:rPr>
                <w:lang w:val="en-US"/>
              </w:rPr>
              <w:t>Team Member</w:t>
            </w:r>
          </w:p>
        </w:tc>
        <w:tc>
          <w:tcPr>
            <w:tcW w:w="4003" w:type="dxa"/>
            <w:vAlign w:val="center"/>
          </w:tcPr>
          <w:p w14:paraId="42AAEA2A" w14:textId="77777777" w:rsidR="00C76ABA" w:rsidRDefault="00C76ABA" w:rsidP="002431D1">
            <w:pPr>
              <w:pStyle w:val="TableText"/>
              <w:rPr>
                <w:sz w:val="18"/>
                <w:lang w:val="en-US"/>
              </w:rPr>
            </w:pPr>
          </w:p>
        </w:tc>
        <w:tc>
          <w:tcPr>
            <w:tcW w:w="3245" w:type="dxa"/>
            <w:vAlign w:val="center"/>
          </w:tcPr>
          <w:p w14:paraId="31E62440" w14:textId="77777777" w:rsidR="00C76ABA" w:rsidRPr="00F02D7D" w:rsidRDefault="00C76ABA" w:rsidP="002431D1">
            <w:pPr>
              <w:pStyle w:val="TableText"/>
              <w:rPr>
                <w:bCs/>
                <w:sz w:val="18"/>
                <w:lang w:val="en-US"/>
              </w:rPr>
            </w:pPr>
            <w:r w:rsidRPr="00EE3C61">
              <w:rPr>
                <w:lang w:val="en-US"/>
              </w:rPr>
              <w:t xml:space="preserve">QA </w:t>
            </w:r>
            <w:r>
              <w:rPr>
                <w:lang w:val="en-US"/>
              </w:rPr>
              <w:t>/ QS Representative</w:t>
            </w:r>
          </w:p>
        </w:tc>
      </w:tr>
      <w:tr w:rsidR="00C76ABA" w:rsidRPr="005D7B47" w14:paraId="40F494B4" w14:textId="77777777" w:rsidTr="002431D1">
        <w:trPr>
          <w:trHeight w:val="454"/>
        </w:trPr>
        <w:tc>
          <w:tcPr>
            <w:tcW w:w="3211" w:type="dxa"/>
            <w:vAlign w:val="center"/>
          </w:tcPr>
          <w:p w14:paraId="3899FCA9" w14:textId="77777777" w:rsidR="00C76ABA" w:rsidRPr="00EE3C61" w:rsidRDefault="00C76ABA" w:rsidP="002431D1">
            <w:pPr>
              <w:pStyle w:val="TableText"/>
              <w:rPr>
                <w:vanish/>
                <w:lang w:val="en-US"/>
              </w:rPr>
            </w:pPr>
            <w:r w:rsidRPr="00EE3C61">
              <w:rPr>
                <w:lang w:val="en-US"/>
              </w:rPr>
              <w:t>Team Member</w:t>
            </w:r>
          </w:p>
        </w:tc>
        <w:tc>
          <w:tcPr>
            <w:tcW w:w="4003" w:type="dxa"/>
            <w:vAlign w:val="center"/>
          </w:tcPr>
          <w:p w14:paraId="067E9F63" w14:textId="77777777" w:rsidR="00C76ABA" w:rsidRDefault="00C76ABA" w:rsidP="002431D1">
            <w:pPr>
              <w:pStyle w:val="TableText"/>
              <w:rPr>
                <w:sz w:val="18"/>
                <w:lang w:val="en-US"/>
              </w:rPr>
            </w:pPr>
          </w:p>
        </w:tc>
        <w:tc>
          <w:tcPr>
            <w:tcW w:w="3245" w:type="dxa"/>
            <w:vAlign w:val="center"/>
          </w:tcPr>
          <w:p w14:paraId="42B55116" w14:textId="77777777" w:rsidR="00C76ABA" w:rsidRPr="00F02D7D" w:rsidRDefault="00C76ABA" w:rsidP="002431D1">
            <w:pPr>
              <w:pStyle w:val="TableText"/>
              <w:rPr>
                <w:bCs/>
                <w:sz w:val="18"/>
                <w:lang w:val="en-US"/>
              </w:rPr>
            </w:pPr>
          </w:p>
        </w:tc>
      </w:tr>
      <w:tr w:rsidR="00C76ABA" w:rsidRPr="005D7B47" w14:paraId="71E900D1" w14:textId="77777777" w:rsidTr="002431D1">
        <w:trPr>
          <w:trHeight w:val="454"/>
        </w:trPr>
        <w:tc>
          <w:tcPr>
            <w:tcW w:w="3211" w:type="dxa"/>
            <w:vAlign w:val="center"/>
          </w:tcPr>
          <w:p w14:paraId="01F9A3D2" w14:textId="77777777" w:rsidR="00C76ABA" w:rsidRPr="00EE3C61" w:rsidRDefault="00C76ABA" w:rsidP="002431D1">
            <w:pPr>
              <w:pStyle w:val="TableText"/>
              <w:rPr>
                <w:vanish/>
                <w:lang w:val="en-US"/>
              </w:rPr>
            </w:pPr>
            <w:r w:rsidRPr="00EE3C61">
              <w:rPr>
                <w:lang w:val="en-US"/>
              </w:rPr>
              <w:t>Team Member</w:t>
            </w:r>
          </w:p>
        </w:tc>
        <w:tc>
          <w:tcPr>
            <w:tcW w:w="4003" w:type="dxa"/>
            <w:vAlign w:val="center"/>
          </w:tcPr>
          <w:p w14:paraId="610E6E61" w14:textId="77777777" w:rsidR="00C76ABA" w:rsidRDefault="00C76ABA" w:rsidP="002431D1">
            <w:pPr>
              <w:pStyle w:val="TableText"/>
            </w:pPr>
          </w:p>
        </w:tc>
        <w:tc>
          <w:tcPr>
            <w:tcW w:w="3245" w:type="dxa"/>
            <w:vAlign w:val="center"/>
          </w:tcPr>
          <w:p w14:paraId="01AD56D6" w14:textId="77777777" w:rsidR="00C76ABA" w:rsidRPr="009C1E08" w:rsidRDefault="00C76ABA" w:rsidP="002431D1">
            <w:pPr>
              <w:pStyle w:val="TableText"/>
              <w:rPr>
                <w:bCs/>
                <w:sz w:val="18"/>
                <w:lang w:val="en-US"/>
              </w:rPr>
            </w:pPr>
          </w:p>
        </w:tc>
      </w:tr>
      <w:tr w:rsidR="00C76ABA" w:rsidRPr="005D7B47" w14:paraId="7B77F1EF" w14:textId="77777777" w:rsidTr="002431D1">
        <w:trPr>
          <w:trHeight w:val="454"/>
        </w:trPr>
        <w:tc>
          <w:tcPr>
            <w:tcW w:w="3211" w:type="dxa"/>
            <w:vAlign w:val="center"/>
          </w:tcPr>
          <w:p w14:paraId="12D15129" w14:textId="77777777" w:rsidR="00C76ABA" w:rsidRPr="00EE3C61" w:rsidRDefault="00C76ABA" w:rsidP="002431D1">
            <w:pPr>
              <w:pStyle w:val="TableText"/>
              <w:rPr>
                <w:vanish/>
                <w:lang w:val="en-US"/>
              </w:rPr>
            </w:pPr>
            <w:r>
              <w:rPr>
                <w:lang w:val="en-US"/>
              </w:rPr>
              <w:t>T</w:t>
            </w:r>
            <w:r w:rsidRPr="00EE3C61">
              <w:rPr>
                <w:lang w:val="en-US"/>
              </w:rPr>
              <w:t>eam Member</w:t>
            </w:r>
          </w:p>
        </w:tc>
        <w:tc>
          <w:tcPr>
            <w:tcW w:w="4003" w:type="dxa"/>
            <w:vAlign w:val="center"/>
          </w:tcPr>
          <w:p w14:paraId="0323466C" w14:textId="77777777" w:rsidR="00C76ABA" w:rsidRDefault="00C76ABA" w:rsidP="002431D1">
            <w:pPr>
              <w:pStyle w:val="TableText"/>
            </w:pPr>
          </w:p>
        </w:tc>
        <w:tc>
          <w:tcPr>
            <w:tcW w:w="3245" w:type="dxa"/>
            <w:vAlign w:val="center"/>
          </w:tcPr>
          <w:p w14:paraId="7B515D5F" w14:textId="77777777" w:rsidR="00C76ABA" w:rsidRPr="009C1E08" w:rsidRDefault="00C76ABA" w:rsidP="002431D1">
            <w:pPr>
              <w:pStyle w:val="TableText"/>
              <w:rPr>
                <w:bCs/>
                <w:sz w:val="18"/>
                <w:lang w:val="en-US"/>
              </w:rPr>
            </w:pPr>
          </w:p>
        </w:tc>
      </w:tr>
      <w:tr w:rsidR="00C76ABA" w:rsidRPr="005D7B47" w14:paraId="7EEA18D2" w14:textId="77777777" w:rsidTr="002431D1">
        <w:trPr>
          <w:trHeight w:val="454"/>
        </w:trPr>
        <w:tc>
          <w:tcPr>
            <w:tcW w:w="3211" w:type="dxa"/>
            <w:vAlign w:val="center"/>
          </w:tcPr>
          <w:p w14:paraId="4389484C" w14:textId="77777777" w:rsidR="00C76ABA" w:rsidRDefault="00C76ABA" w:rsidP="002431D1">
            <w:pPr>
              <w:pStyle w:val="TableText"/>
              <w:rPr>
                <w:b/>
              </w:rPr>
            </w:pPr>
            <w:r w:rsidRPr="00EE3C61">
              <w:t>Team Member</w:t>
            </w:r>
          </w:p>
        </w:tc>
        <w:tc>
          <w:tcPr>
            <w:tcW w:w="4003" w:type="dxa"/>
            <w:vAlign w:val="center"/>
          </w:tcPr>
          <w:p w14:paraId="04A769CC" w14:textId="77777777" w:rsidR="00C76ABA" w:rsidRDefault="00C76ABA" w:rsidP="002431D1">
            <w:pPr>
              <w:pStyle w:val="TableText"/>
            </w:pPr>
          </w:p>
        </w:tc>
        <w:tc>
          <w:tcPr>
            <w:tcW w:w="3245" w:type="dxa"/>
            <w:vAlign w:val="center"/>
          </w:tcPr>
          <w:p w14:paraId="259276F3" w14:textId="77777777" w:rsidR="00C76ABA" w:rsidRPr="009C1E08" w:rsidRDefault="00C76ABA" w:rsidP="002431D1">
            <w:pPr>
              <w:pStyle w:val="TableText"/>
              <w:rPr>
                <w:bCs/>
                <w:sz w:val="18"/>
                <w:lang w:val="en-US"/>
              </w:rPr>
            </w:pPr>
          </w:p>
        </w:tc>
      </w:tr>
      <w:tr w:rsidR="00C76ABA" w:rsidRPr="005D7B47" w14:paraId="42B5B4D1" w14:textId="77777777" w:rsidTr="002431D1">
        <w:trPr>
          <w:trHeight w:val="454"/>
        </w:trPr>
        <w:tc>
          <w:tcPr>
            <w:tcW w:w="3211" w:type="dxa"/>
            <w:vAlign w:val="center"/>
          </w:tcPr>
          <w:p w14:paraId="7EE9148B" w14:textId="77777777" w:rsidR="00C76ABA" w:rsidRPr="00EE3C61" w:rsidRDefault="00C76ABA" w:rsidP="002431D1">
            <w:pPr>
              <w:pStyle w:val="TableText"/>
              <w:rPr>
                <w:vanish/>
                <w:lang w:val="en-US"/>
              </w:rPr>
            </w:pPr>
            <w:r w:rsidRPr="00EE3C61">
              <w:rPr>
                <w:lang w:val="en-US"/>
              </w:rPr>
              <w:t>Team Member</w:t>
            </w:r>
          </w:p>
        </w:tc>
        <w:tc>
          <w:tcPr>
            <w:tcW w:w="4003" w:type="dxa"/>
            <w:vAlign w:val="center"/>
          </w:tcPr>
          <w:p w14:paraId="4EC612DA" w14:textId="77777777" w:rsidR="00C76ABA" w:rsidRDefault="00C76ABA" w:rsidP="002431D1">
            <w:pPr>
              <w:pStyle w:val="TableText"/>
            </w:pPr>
          </w:p>
        </w:tc>
        <w:tc>
          <w:tcPr>
            <w:tcW w:w="3245" w:type="dxa"/>
            <w:vAlign w:val="center"/>
          </w:tcPr>
          <w:p w14:paraId="1FCE26DD" w14:textId="77777777" w:rsidR="00C76ABA" w:rsidRPr="009C1E08" w:rsidRDefault="00C76ABA" w:rsidP="002431D1">
            <w:pPr>
              <w:pStyle w:val="TableText"/>
              <w:rPr>
                <w:bCs/>
                <w:sz w:val="18"/>
                <w:lang w:val="en-US"/>
              </w:rPr>
            </w:pPr>
          </w:p>
        </w:tc>
      </w:tr>
      <w:tr w:rsidR="00C76ABA" w:rsidRPr="005D7B47" w14:paraId="124F9897" w14:textId="77777777" w:rsidTr="002431D1">
        <w:trPr>
          <w:trHeight w:val="454"/>
        </w:trPr>
        <w:tc>
          <w:tcPr>
            <w:tcW w:w="3211" w:type="dxa"/>
            <w:vAlign w:val="center"/>
          </w:tcPr>
          <w:p w14:paraId="4FE6892C" w14:textId="77777777" w:rsidR="00C76ABA" w:rsidRPr="00EE3C61" w:rsidRDefault="00C76ABA" w:rsidP="002431D1">
            <w:pPr>
              <w:pStyle w:val="TableText"/>
              <w:rPr>
                <w:vanish/>
                <w:lang w:val="en-US"/>
              </w:rPr>
            </w:pPr>
            <w:r w:rsidRPr="00EE3C61">
              <w:rPr>
                <w:lang w:val="en-US"/>
              </w:rPr>
              <w:t>Team Member</w:t>
            </w:r>
          </w:p>
        </w:tc>
        <w:tc>
          <w:tcPr>
            <w:tcW w:w="4003" w:type="dxa"/>
            <w:vAlign w:val="center"/>
          </w:tcPr>
          <w:p w14:paraId="5A292F41" w14:textId="77777777" w:rsidR="00C76ABA" w:rsidRDefault="00C76ABA" w:rsidP="002431D1">
            <w:pPr>
              <w:pStyle w:val="TableText"/>
            </w:pPr>
          </w:p>
        </w:tc>
        <w:tc>
          <w:tcPr>
            <w:tcW w:w="3245" w:type="dxa"/>
            <w:vAlign w:val="center"/>
          </w:tcPr>
          <w:p w14:paraId="7906BB62" w14:textId="77777777" w:rsidR="00C76ABA" w:rsidRPr="009C1E08" w:rsidRDefault="00C76ABA" w:rsidP="002431D1">
            <w:pPr>
              <w:pStyle w:val="TableText"/>
              <w:rPr>
                <w:bCs/>
                <w:sz w:val="18"/>
                <w:lang w:val="en-US"/>
              </w:rPr>
            </w:pPr>
          </w:p>
        </w:tc>
      </w:tr>
      <w:tr w:rsidR="00C76ABA" w:rsidRPr="005D7B47" w14:paraId="06D40341" w14:textId="77777777" w:rsidTr="002431D1">
        <w:trPr>
          <w:trHeight w:val="454"/>
        </w:trPr>
        <w:tc>
          <w:tcPr>
            <w:tcW w:w="3211" w:type="dxa"/>
            <w:vAlign w:val="center"/>
          </w:tcPr>
          <w:p w14:paraId="129D813F" w14:textId="77777777" w:rsidR="00C76ABA" w:rsidRPr="00EE3C61" w:rsidRDefault="00C76ABA" w:rsidP="002431D1">
            <w:pPr>
              <w:pStyle w:val="TableText"/>
              <w:rPr>
                <w:vanish/>
                <w:lang w:val="en-US"/>
              </w:rPr>
            </w:pPr>
            <w:r w:rsidRPr="00EE3C61">
              <w:rPr>
                <w:lang w:val="en-US"/>
              </w:rPr>
              <w:t>Team Member</w:t>
            </w:r>
          </w:p>
        </w:tc>
        <w:tc>
          <w:tcPr>
            <w:tcW w:w="4003" w:type="dxa"/>
            <w:vAlign w:val="center"/>
          </w:tcPr>
          <w:p w14:paraId="3F73FDB1" w14:textId="77777777" w:rsidR="00C76ABA" w:rsidRDefault="00C76ABA" w:rsidP="002431D1">
            <w:pPr>
              <w:pStyle w:val="TableText"/>
            </w:pPr>
          </w:p>
        </w:tc>
        <w:tc>
          <w:tcPr>
            <w:tcW w:w="3245" w:type="dxa"/>
            <w:vAlign w:val="center"/>
          </w:tcPr>
          <w:p w14:paraId="5FD844CB" w14:textId="77777777" w:rsidR="00C76ABA" w:rsidRPr="009C1E08" w:rsidRDefault="00C76ABA" w:rsidP="002431D1">
            <w:pPr>
              <w:pStyle w:val="TableText"/>
              <w:rPr>
                <w:bCs/>
                <w:sz w:val="18"/>
                <w:lang w:val="en-US"/>
              </w:rPr>
            </w:pPr>
          </w:p>
        </w:tc>
      </w:tr>
    </w:tbl>
    <w:p w14:paraId="15D3696B" w14:textId="77777777" w:rsidR="00C76ABA" w:rsidRPr="00906291" w:rsidRDefault="00C76ABA" w:rsidP="00C90D8B">
      <w:pPr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7348"/>
        <w:gridCol w:w="419"/>
        <w:gridCol w:w="140"/>
        <w:gridCol w:w="2552"/>
      </w:tblGrid>
      <w:tr w:rsidR="00830F5D" w:rsidRPr="00A70BC2" w14:paraId="55F8A9B4" w14:textId="77777777" w:rsidTr="00D419E5">
        <w:trPr>
          <w:cantSplit/>
          <w:trHeight w:val="851"/>
        </w:trPr>
        <w:tc>
          <w:tcPr>
            <w:tcW w:w="7348" w:type="dxa"/>
            <w:shd w:val="clear" w:color="auto" w:fill="D9D9D9" w:themeFill="background1" w:themeFillShade="D9"/>
            <w:vAlign w:val="center"/>
          </w:tcPr>
          <w:p w14:paraId="55F8A9B0" w14:textId="28E9648F" w:rsidR="00830F5D" w:rsidRPr="002C4349" w:rsidRDefault="00830F5D" w:rsidP="00D419E5">
            <w:pPr>
              <w:pStyle w:val="1"/>
              <w:spacing w:before="0" w:after="0" w:line="240" w:lineRule="auto"/>
            </w:pPr>
            <w:r w:rsidRPr="002C4349">
              <w:t>problem</w:t>
            </w:r>
            <w:r w:rsidR="00716D18">
              <w:t xml:space="preserve"> DESCRIPTION</w:t>
            </w:r>
          </w:p>
        </w:tc>
        <w:tc>
          <w:tcPr>
            <w:tcW w:w="3111" w:type="dxa"/>
            <w:gridSpan w:val="3"/>
            <w:shd w:val="clear" w:color="auto" w:fill="D9D9D9" w:themeFill="background1" w:themeFillShade="D9"/>
            <w:vAlign w:val="center"/>
          </w:tcPr>
          <w:p w14:paraId="55F8A9B3" w14:textId="64E770E8" w:rsidR="00830F5D" w:rsidRPr="002C4349" w:rsidRDefault="00716D18" w:rsidP="004B1DAA">
            <w:pPr>
              <w:pStyle w:val="TableText"/>
              <w:tabs>
                <w:tab w:val="left" w:pos="762"/>
              </w:tabs>
              <w:rPr>
                <w:lang w:val="en-US" w:eastAsia="ja-JP"/>
              </w:rPr>
            </w:pPr>
            <w:r>
              <w:rPr>
                <w:lang w:val="en-US"/>
              </w:rPr>
              <w:t>Date</w:t>
            </w:r>
            <w:r>
              <w:rPr>
                <w:lang w:val="en-US"/>
              </w:rPr>
              <w:tab/>
            </w:r>
            <w:sdt>
              <w:sdtPr>
                <w:tag w:val="Click  to enter a date"/>
                <w:id w:val="1148706437"/>
                <w:lock w:val="sdtLocked"/>
                <w:placeholder>
                  <w:docPart w:val="84018BE84A9E40FEBA1B49350AD0451A"/>
                </w:placeholder>
                <w:showingPlcHdr/>
                <w:date w:fullDate="2021-07-29T00:00:00Z">
                  <w:dateFormat w:val="yyyy-MM-dd"/>
                  <w:lid w:val="en-US"/>
                  <w:storeMappedDataAs w:val="dateTime"/>
                  <w:calendar w:val="gregorian"/>
                </w:date>
              </w:sdtPr>
              <w:sdtContent>
                <w:r w:rsidR="004B1DAA" w:rsidRPr="00F92938">
                  <w:rPr>
                    <w:rStyle w:val="af7"/>
                  </w:rPr>
                  <w:t>Click or tap to enter a date.</w:t>
                </w:r>
              </w:sdtContent>
            </w:sdt>
          </w:p>
        </w:tc>
      </w:tr>
      <w:tr w:rsidR="00830F5D" w:rsidRPr="00EB568C" w14:paraId="55F8A9BB" w14:textId="77777777" w:rsidTr="008457EF">
        <w:trPr>
          <w:cantSplit/>
          <w:trHeight w:val="4763"/>
        </w:trPr>
        <w:tc>
          <w:tcPr>
            <w:tcW w:w="10459" w:type="dxa"/>
            <w:gridSpan w:val="4"/>
          </w:tcPr>
          <w:p w14:paraId="55F8A9B8" w14:textId="094A3E8A" w:rsidR="00830F5D" w:rsidRDefault="00341883" w:rsidP="00341883">
            <w:pPr>
              <w:pStyle w:val="TableText"/>
              <w:rPr>
                <w:lang w:val="en-US"/>
              </w:rPr>
            </w:pPr>
            <w:r w:rsidRPr="00D26188">
              <w:rPr>
                <w:lang w:val="en-US"/>
              </w:rPr>
              <w:t xml:space="preserve">Describe the </w:t>
            </w:r>
            <w:r>
              <w:rPr>
                <w:lang w:val="en-US"/>
              </w:rPr>
              <w:t>symptoms, detection (</w:t>
            </w:r>
            <w:r w:rsidRPr="00D26188">
              <w:rPr>
                <w:lang w:val="en-US"/>
              </w:rPr>
              <w:t>how, when, what, by whom</w:t>
            </w:r>
            <w:r>
              <w:rPr>
                <w:lang w:val="en-US"/>
              </w:rPr>
              <w:t>) and impact.</w:t>
            </w:r>
          </w:p>
          <w:p w14:paraId="55F8A9B9" w14:textId="77777777" w:rsidR="00830F5D" w:rsidRDefault="00830F5D" w:rsidP="00341883">
            <w:pPr>
              <w:pStyle w:val="TableText"/>
              <w:rPr>
                <w:lang w:val="en-US"/>
              </w:rPr>
            </w:pPr>
          </w:p>
          <w:p w14:paraId="55F8A9BA" w14:textId="77777777" w:rsidR="00830F5D" w:rsidRPr="002C4349" w:rsidRDefault="00830F5D" w:rsidP="00341883">
            <w:pPr>
              <w:pStyle w:val="TableText"/>
              <w:rPr>
                <w:lang w:val="en-US"/>
              </w:rPr>
            </w:pPr>
          </w:p>
        </w:tc>
      </w:tr>
      <w:tr w:rsidR="00830F5D" w:rsidRPr="00A70BC2" w14:paraId="55F8AA0D" w14:textId="77777777" w:rsidTr="004B1DAA">
        <w:trPr>
          <w:cantSplit/>
          <w:trHeight w:val="851"/>
        </w:trPr>
        <w:tc>
          <w:tcPr>
            <w:tcW w:w="7767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F8AA09" w14:textId="09EC9645" w:rsidR="00830F5D" w:rsidRPr="00716D18" w:rsidRDefault="00830F5D" w:rsidP="00D419E5">
            <w:pPr>
              <w:pStyle w:val="1"/>
              <w:spacing w:before="0" w:after="0" w:line="240" w:lineRule="auto"/>
            </w:pPr>
            <w:r w:rsidRPr="002C4349">
              <w:lastRenderedPageBreak/>
              <w:t>containment action</w:t>
            </w:r>
            <w:r w:rsidR="00716D18">
              <w:t>S</w:t>
            </w:r>
            <w:r w:rsidR="00E943A4">
              <w:t xml:space="preserve"> (Interim Actions)</w:t>
            </w:r>
          </w:p>
        </w:tc>
        <w:tc>
          <w:tcPr>
            <w:tcW w:w="2692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6A3E97" w14:textId="316854F6" w:rsidR="004B1DAA" w:rsidRDefault="004B1DAA" w:rsidP="00716D18">
            <w:pPr>
              <w:pStyle w:val="TableText"/>
              <w:tabs>
                <w:tab w:val="left" w:pos="743"/>
              </w:tabs>
              <w:rPr>
                <w:lang w:val="en-US"/>
              </w:rPr>
            </w:pPr>
            <w:r>
              <w:rPr>
                <w:lang w:val="en-US"/>
              </w:rPr>
              <w:t>Start</w:t>
            </w:r>
            <w:r>
              <w:rPr>
                <w:lang w:val="en-US"/>
              </w:rPr>
              <w:tab/>
            </w:r>
            <w:sdt>
              <w:sdtPr>
                <w:tag w:val="Click  to enter a date"/>
                <w:id w:val="-340311647"/>
                <w:placeholder>
                  <w:docPart w:val="B3C03C1AEBB84F71A2CD1163CCC479D7"/>
                </w:placeholder>
                <w:showingPlcHdr/>
                <w:date w:fullDate="2021-05-05T00:00:00Z">
                  <w:dateFormat w:val="yyyy-MM-dd"/>
                  <w:lid w:val="en-US"/>
                  <w:storeMappedDataAs w:val="dateTime"/>
                  <w:calendar w:val="gregorian"/>
                </w:date>
              </w:sdtPr>
              <w:sdtContent>
                <w:r w:rsidRPr="00F92938">
                  <w:rPr>
                    <w:rStyle w:val="af7"/>
                  </w:rPr>
                  <w:t>Click or tap to enter a date.</w:t>
                </w:r>
              </w:sdtContent>
            </w:sdt>
            <w:r>
              <w:rPr>
                <w:lang w:val="en-US"/>
              </w:rPr>
              <w:t xml:space="preserve"> </w:t>
            </w:r>
          </w:p>
          <w:p w14:paraId="55F8AA0C" w14:textId="4363B113" w:rsidR="00830F5D" w:rsidRPr="002C4349" w:rsidRDefault="004B1DAA" w:rsidP="00716D18">
            <w:pPr>
              <w:pStyle w:val="TableText"/>
              <w:tabs>
                <w:tab w:val="left" w:pos="743"/>
              </w:tabs>
              <w:rPr>
                <w:lang w:val="en-US"/>
              </w:rPr>
            </w:pPr>
            <w:r>
              <w:rPr>
                <w:lang w:val="en-US"/>
              </w:rPr>
              <w:t>End</w:t>
            </w:r>
            <w:r>
              <w:rPr>
                <w:lang w:val="en-US"/>
              </w:rPr>
              <w:tab/>
            </w:r>
            <w:sdt>
              <w:sdtPr>
                <w:tag w:val="Click  to enter a date"/>
                <w:id w:val="-855582346"/>
                <w:placeholder>
                  <w:docPart w:val="5432CA4D117D4E5F91D4F210DC4DD60B"/>
                </w:placeholder>
                <w:showingPlcHdr/>
                <w:date>
                  <w:dateFormat w:val="yyyy-MM-dd"/>
                  <w:lid w:val="en-US"/>
                  <w:storeMappedDataAs w:val="dateTime"/>
                  <w:calendar w:val="gregorian"/>
                </w:date>
              </w:sdtPr>
              <w:sdtContent>
                <w:r w:rsidRPr="00F92938">
                  <w:rPr>
                    <w:rStyle w:val="af7"/>
                  </w:rPr>
                  <w:t>Click or tap to enter a date.</w:t>
                </w:r>
              </w:sdtContent>
            </w:sdt>
          </w:p>
        </w:tc>
      </w:tr>
      <w:tr w:rsidR="00830F5D" w:rsidRPr="00A70BC2" w14:paraId="55F8AA10" w14:textId="77777777" w:rsidTr="004B1DAA">
        <w:trPr>
          <w:cantSplit/>
          <w:trHeight w:val="1701"/>
        </w:trPr>
        <w:tc>
          <w:tcPr>
            <w:tcW w:w="10459" w:type="dxa"/>
            <w:gridSpan w:val="4"/>
            <w:tcBorders>
              <w:bottom w:val="dashed" w:sz="4" w:space="0" w:color="auto"/>
            </w:tcBorders>
          </w:tcPr>
          <w:p w14:paraId="55F8AA0E" w14:textId="673FA4A0" w:rsidR="00830F5D" w:rsidRPr="00716D18" w:rsidRDefault="000E312D" w:rsidP="00D419E5">
            <w:pPr>
              <w:pStyle w:val="2"/>
              <w:spacing w:before="240" w:line="240" w:lineRule="auto"/>
            </w:pPr>
            <w:r>
              <w:t>Description</w:t>
            </w:r>
          </w:p>
          <w:p w14:paraId="55F8AA0F" w14:textId="35227FEA" w:rsidR="00830F5D" w:rsidRPr="00BF1BC5" w:rsidRDefault="00E943A4" w:rsidP="00C90D8B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Explain actions taken to isolate the failure.</w:t>
            </w:r>
          </w:p>
        </w:tc>
      </w:tr>
      <w:tr w:rsidR="000E312D" w:rsidRPr="00A70BC2" w14:paraId="3E5FFBF5" w14:textId="77777777" w:rsidTr="004B1DAA">
        <w:trPr>
          <w:cantSplit/>
          <w:trHeight w:val="737"/>
        </w:trPr>
        <w:tc>
          <w:tcPr>
            <w:tcW w:w="10459" w:type="dxa"/>
            <w:gridSpan w:val="4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D8CF5F4" w14:textId="77777777" w:rsidR="000E312D" w:rsidRDefault="000E312D" w:rsidP="00D419E5">
            <w:pPr>
              <w:pStyle w:val="2"/>
              <w:spacing w:before="240" w:line="240" w:lineRule="auto"/>
            </w:pPr>
            <w:r>
              <w:t>Action owner</w:t>
            </w:r>
          </w:p>
          <w:p w14:paraId="5A49055F" w14:textId="7819B6F6" w:rsidR="00C90D8B" w:rsidRPr="00C90D8B" w:rsidRDefault="00C90D8B" w:rsidP="00C90D8B">
            <w:pPr>
              <w:pStyle w:val="TableText"/>
              <w:rPr>
                <w:lang w:val="en-US"/>
              </w:rPr>
            </w:pPr>
          </w:p>
        </w:tc>
      </w:tr>
      <w:tr w:rsidR="000E312D" w:rsidRPr="00A70BC2" w14:paraId="6E4CC8EC" w14:textId="77777777" w:rsidTr="00D419E5">
        <w:trPr>
          <w:cantSplit/>
          <w:trHeight w:val="1429"/>
        </w:trPr>
        <w:tc>
          <w:tcPr>
            <w:tcW w:w="10459" w:type="dxa"/>
            <w:gridSpan w:val="4"/>
            <w:tcBorders>
              <w:top w:val="dashed" w:sz="4" w:space="0" w:color="auto"/>
            </w:tcBorders>
            <w:vAlign w:val="center"/>
          </w:tcPr>
          <w:p w14:paraId="4C8DD6B5" w14:textId="77777777" w:rsidR="000E312D" w:rsidRDefault="000E312D" w:rsidP="00D419E5">
            <w:pPr>
              <w:pStyle w:val="2"/>
              <w:spacing w:before="240" w:line="240" w:lineRule="auto"/>
            </w:pPr>
            <w:r>
              <w:t>Verification</w:t>
            </w:r>
          </w:p>
          <w:p w14:paraId="5CF2EBCC" w14:textId="73C44B68" w:rsidR="00C90D8B" w:rsidRPr="00C90D8B" w:rsidRDefault="00C90D8B" w:rsidP="00C90D8B">
            <w:pPr>
              <w:pStyle w:val="TableText"/>
              <w:rPr>
                <w:lang w:val="en-US"/>
              </w:rPr>
            </w:pPr>
          </w:p>
        </w:tc>
      </w:tr>
      <w:tr w:rsidR="004B1DAA" w:rsidRPr="00A70BC2" w14:paraId="55F8AAF2" w14:textId="77777777" w:rsidTr="004B1DAA">
        <w:trPr>
          <w:cantSplit/>
          <w:trHeight w:val="851"/>
        </w:trPr>
        <w:tc>
          <w:tcPr>
            <w:tcW w:w="7907" w:type="dxa"/>
            <w:gridSpan w:val="3"/>
            <w:shd w:val="clear" w:color="auto" w:fill="D9D9D9" w:themeFill="background1" w:themeFillShade="D9"/>
            <w:vAlign w:val="center"/>
          </w:tcPr>
          <w:p w14:paraId="55F8AAEE" w14:textId="25D2DBFF" w:rsidR="004B1DAA" w:rsidRDefault="004B1DAA" w:rsidP="00D419E5">
            <w:pPr>
              <w:pStyle w:val="1"/>
              <w:spacing w:before="0" w:after="0" w:line="240" w:lineRule="auto"/>
            </w:pPr>
            <w:r>
              <w:t>root cause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55F8AAF1" w14:textId="523CA5EE" w:rsidR="004B1DAA" w:rsidRPr="00CA177F" w:rsidRDefault="004B1DAA" w:rsidP="004B1DAA">
            <w:pPr>
              <w:pStyle w:val="TableText"/>
              <w:tabs>
                <w:tab w:val="left" w:pos="743"/>
              </w:tabs>
              <w:rPr>
                <w:lang w:val="en-US"/>
              </w:rPr>
            </w:pPr>
            <w:r>
              <w:rPr>
                <w:lang w:val="en-US"/>
              </w:rPr>
              <w:t>Date</w:t>
            </w:r>
            <w:r>
              <w:rPr>
                <w:lang w:val="en-US"/>
              </w:rPr>
              <w:tab/>
            </w:r>
            <w:sdt>
              <w:sdtPr>
                <w:tag w:val="Click  to enter a date"/>
                <w:id w:val="-680281862"/>
                <w:placeholder>
                  <w:docPart w:val="DA0BB3C7216949CCAE038257F4CEC276"/>
                </w:placeholder>
                <w:showingPlcHdr/>
                <w:date w:fullDate="2021-07-29T00:00:00Z">
                  <w:dateFormat w:val="yyyy-MM-dd"/>
                  <w:lid w:val="en-US"/>
                  <w:storeMappedDataAs w:val="dateTime"/>
                  <w:calendar w:val="gregorian"/>
                </w:date>
              </w:sdtPr>
              <w:sdtContent>
                <w:r w:rsidRPr="00F92938">
                  <w:rPr>
                    <w:rStyle w:val="af7"/>
                  </w:rPr>
                  <w:t>Click or tap to enter a date.</w:t>
                </w:r>
              </w:sdtContent>
            </w:sdt>
          </w:p>
        </w:tc>
      </w:tr>
      <w:tr w:rsidR="004B1DAA" w:rsidRPr="00A70BC2" w14:paraId="3DE8357E" w14:textId="77777777" w:rsidTr="00D419E5">
        <w:trPr>
          <w:cantSplit/>
          <w:trHeight w:val="2598"/>
        </w:trPr>
        <w:tc>
          <w:tcPr>
            <w:tcW w:w="10459" w:type="dxa"/>
            <w:gridSpan w:val="4"/>
            <w:tcBorders>
              <w:top w:val="dashed" w:sz="4" w:space="0" w:color="auto"/>
              <w:bottom w:val="dashed" w:sz="4" w:space="0" w:color="auto"/>
            </w:tcBorders>
          </w:tcPr>
          <w:p w14:paraId="7278AAEB" w14:textId="77777777" w:rsidR="004B1DAA" w:rsidRDefault="004B1DAA" w:rsidP="00D419E5">
            <w:pPr>
              <w:pStyle w:val="2"/>
              <w:spacing w:before="240" w:line="240" w:lineRule="auto"/>
            </w:pPr>
            <w:r>
              <w:t>Description</w:t>
            </w:r>
          </w:p>
          <w:p w14:paraId="5D5FC3D2" w14:textId="56F60E48" w:rsidR="004B1DAA" w:rsidRPr="00C90D8B" w:rsidRDefault="004B1DAA" w:rsidP="004B1DAA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 xml:space="preserve">Analyze the </w:t>
            </w:r>
            <w:r w:rsidRPr="00BC3D98">
              <w:rPr>
                <w:lang w:val="en-US"/>
              </w:rPr>
              <w:t xml:space="preserve">technical and </w:t>
            </w:r>
            <w:r>
              <w:rPr>
                <w:lang w:val="en-US"/>
              </w:rPr>
              <w:t>systemic</w:t>
            </w:r>
            <w:r w:rsidRPr="00BC3D98">
              <w:rPr>
                <w:lang w:val="en-US"/>
              </w:rPr>
              <w:t xml:space="preserve"> </w:t>
            </w:r>
            <w:r w:rsidRPr="00F56D02">
              <w:rPr>
                <w:lang w:val="en-US"/>
              </w:rPr>
              <w:t xml:space="preserve">failure mechanism and </w:t>
            </w:r>
            <w:r>
              <w:rPr>
                <w:lang w:val="en-US"/>
              </w:rPr>
              <w:t>why the problem escaped.</w:t>
            </w:r>
          </w:p>
        </w:tc>
      </w:tr>
      <w:tr w:rsidR="004B1DAA" w:rsidRPr="00A70BC2" w14:paraId="55F8AAFB" w14:textId="77777777" w:rsidTr="00D419E5">
        <w:trPr>
          <w:cantSplit/>
          <w:trHeight w:val="3629"/>
        </w:trPr>
        <w:tc>
          <w:tcPr>
            <w:tcW w:w="10459" w:type="dxa"/>
            <w:gridSpan w:val="4"/>
          </w:tcPr>
          <w:p w14:paraId="7661B38F" w14:textId="738CB2FD" w:rsidR="004B1DAA" w:rsidRDefault="004B1DAA" w:rsidP="00D419E5">
            <w:pPr>
              <w:pStyle w:val="2"/>
              <w:spacing w:before="240" w:line="240" w:lineRule="auto"/>
            </w:pPr>
            <w:r>
              <w:t>Attachments</w:t>
            </w:r>
          </w:p>
          <w:p w14:paraId="55F8AAFA" w14:textId="1F18D44D" w:rsidR="004B1DAA" w:rsidRPr="00BF1BC5" w:rsidRDefault="004B1DAA" w:rsidP="00D419E5">
            <w:pPr>
              <w:pStyle w:val="TableText"/>
              <w:pageBreakBefore/>
              <w:rPr>
                <w:lang w:val="en-US"/>
              </w:rPr>
            </w:pPr>
            <w:r>
              <w:rPr>
                <w:lang w:val="en-US"/>
              </w:rPr>
              <w:t>Insert supplemental data, pictures, etc. (and methodology, where applicable, such as 5Why, Fishbone, etc.)</w:t>
            </w:r>
          </w:p>
        </w:tc>
      </w:tr>
      <w:tr w:rsidR="004B1DAA" w:rsidRPr="00A70BC2" w14:paraId="3CE54270" w14:textId="77777777" w:rsidTr="004B1DAA">
        <w:trPr>
          <w:cantSplit/>
          <w:trHeight w:val="851"/>
        </w:trPr>
        <w:tc>
          <w:tcPr>
            <w:tcW w:w="7907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B9ACFB" w14:textId="1B83EB80" w:rsidR="004B1DAA" w:rsidRDefault="004B1DAA" w:rsidP="00D419E5">
            <w:pPr>
              <w:pStyle w:val="1"/>
              <w:pageBreakBefore/>
              <w:spacing w:before="0" w:after="0" w:line="240" w:lineRule="auto"/>
            </w:pPr>
            <w:r>
              <w:lastRenderedPageBreak/>
              <w:t>POSSIBLE CORRECTIVE ACTION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54B660" w14:textId="039BD2DB" w:rsidR="004B1DAA" w:rsidRPr="00CA177F" w:rsidRDefault="004B1DAA" w:rsidP="00D419E5">
            <w:pPr>
              <w:pStyle w:val="TableText"/>
              <w:pageBreakBefore/>
              <w:tabs>
                <w:tab w:val="left" w:pos="743"/>
              </w:tabs>
              <w:rPr>
                <w:lang w:val="en-US"/>
              </w:rPr>
            </w:pPr>
            <w:r>
              <w:rPr>
                <w:lang w:val="en-US"/>
              </w:rPr>
              <w:t>Date</w:t>
            </w:r>
            <w:r>
              <w:rPr>
                <w:lang w:val="en-US"/>
              </w:rPr>
              <w:tab/>
            </w:r>
            <w:sdt>
              <w:sdtPr>
                <w:tag w:val="Click  to enter a date"/>
                <w:id w:val="-19406806"/>
                <w:placeholder>
                  <w:docPart w:val="C0576007002E4832930849B951E90289"/>
                </w:placeholder>
                <w:showingPlcHdr/>
                <w:date w:fullDate="2021-07-29T00:00:00Z">
                  <w:dateFormat w:val="yyyy-MM-dd"/>
                  <w:lid w:val="en-US"/>
                  <w:storeMappedDataAs w:val="dateTime"/>
                  <w:calendar w:val="gregorian"/>
                </w:date>
              </w:sdtPr>
              <w:sdtContent>
                <w:r w:rsidRPr="00F92938">
                  <w:rPr>
                    <w:rStyle w:val="af7"/>
                  </w:rPr>
                  <w:t>Click or tap to enter a date.</w:t>
                </w:r>
              </w:sdtContent>
            </w:sdt>
          </w:p>
        </w:tc>
      </w:tr>
      <w:tr w:rsidR="004B1DAA" w:rsidRPr="00A70BC2" w14:paraId="59029B3A" w14:textId="77777777" w:rsidTr="00F215D5">
        <w:trPr>
          <w:cantSplit/>
          <w:trHeight w:val="2268"/>
        </w:trPr>
        <w:tc>
          <w:tcPr>
            <w:tcW w:w="10459" w:type="dxa"/>
            <w:gridSpan w:val="4"/>
            <w:tcBorders>
              <w:bottom w:val="dashed" w:sz="4" w:space="0" w:color="auto"/>
            </w:tcBorders>
          </w:tcPr>
          <w:p w14:paraId="53B660D6" w14:textId="77777777" w:rsidR="004B1DAA" w:rsidRDefault="004B1DAA" w:rsidP="00D419E5">
            <w:pPr>
              <w:pStyle w:val="2"/>
              <w:spacing w:before="240" w:line="240" w:lineRule="auto"/>
            </w:pPr>
            <w:r>
              <w:t>Description</w:t>
            </w:r>
          </w:p>
          <w:p w14:paraId="4410F137" w14:textId="0DD66BE1" w:rsidR="004B1DAA" w:rsidRPr="00F56D02" w:rsidRDefault="004B1DAA" w:rsidP="004B1DAA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Analyze possible actions and their effectiveness.</w:t>
            </w:r>
          </w:p>
        </w:tc>
      </w:tr>
      <w:tr w:rsidR="004B1DAA" w:rsidRPr="00A70BC2" w14:paraId="18FB772E" w14:textId="77777777" w:rsidTr="00F215D5">
        <w:trPr>
          <w:cantSplit/>
          <w:trHeight w:val="2268"/>
        </w:trPr>
        <w:tc>
          <w:tcPr>
            <w:tcW w:w="10459" w:type="dxa"/>
            <w:gridSpan w:val="4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3434DF69" w14:textId="77777777" w:rsidR="004B1DAA" w:rsidRDefault="004B1DAA" w:rsidP="00D419E5">
            <w:pPr>
              <w:pStyle w:val="2"/>
              <w:spacing w:before="240" w:line="240" w:lineRule="auto"/>
            </w:pPr>
            <w:r>
              <w:t>Verification</w:t>
            </w:r>
          </w:p>
          <w:p w14:paraId="6B6B9336" w14:textId="77777777" w:rsidR="004B1DAA" w:rsidRPr="00C90D8B" w:rsidRDefault="004B1DAA" w:rsidP="004B1DAA">
            <w:pPr>
              <w:pStyle w:val="TableText"/>
              <w:rPr>
                <w:lang w:val="en-US"/>
              </w:rPr>
            </w:pPr>
          </w:p>
        </w:tc>
      </w:tr>
      <w:tr w:rsidR="004B1DAA" w:rsidRPr="00A70BC2" w14:paraId="45F33C6A" w14:textId="77777777" w:rsidTr="004B1DAA">
        <w:trPr>
          <w:cantSplit/>
          <w:trHeight w:val="851"/>
        </w:trPr>
        <w:tc>
          <w:tcPr>
            <w:tcW w:w="790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BADC36" w14:textId="1E3AA699" w:rsidR="004B1DAA" w:rsidRDefault="004B1DAA" w:rsidP="00D419E5">
            <w:pPr>
              <w:pStyle w:val="1"/>
              <w:spacing w:before="0" w:after="0" w:line="240" w:lineRule="auto"/>
            </w:pPr>
            <w:r>
              <w:t>IMPLEMENTED CORRECTIVE ACTION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D81039" w14:textId="7F88F7BA" w:rsidR="004B1DAA" w:rsidRPr="00CA177F" w:rsidRDefault="004B1DAA" w:rsidP="004B1DAA">
            <w:pPr>
              <w:pStyle w:val="TableText"/>
              <w:tabs>
                <w:tab w:val="left" w:pos="743"/>
              </w:tabs>
              <w:rPr>
                <w:lang w:val="en-US"/>
              </w:rPr>
            </w:pPr>
            <w:r>
              <w:rPr>
                <w:lang w:val="en-US"/>
              </w:rPr>
              <w:t>Date</w:t>
            </w:r>
            <w:r>
              <w:rPr>
                <w:lang w:val="en-US"/>
              </w:rPr>
              <w:tab/>
            </w:r>
            <w:sdt>
              <w:sdtPr>
                <w:tag w:val="Click  to enter a date"/>
                <w:id w:val="1771350507"/>
                <w:placeholder>
                  <w:docPart w:val="4E9578D0D2024575969C62B0F9173B05"/>
                </w:placeholder>
                <w:showingPlcHdr/>
                <w:date w:fullDate="2021-07-29T00:00:00Z">
                  <w:dateFormat w:val="yyyy-MM-dd"/>
                  <w:lid w:val="en-US"/>
                  <w:storeMappedDataAs w:val="dateTime"/>
                  <w:calendar w:val="gregorian"/>
                </w:date>
              </w:sdtPr>
              <w:sdtContent>
                <w:r w:rsidRPr="00F92938">
                  <w:rPr>
                    <w:rStyle w:val="af7"/>
                  </w:rPr>
                  <w:t>Click or tap to enter a date.</w:t>
                </w:r>
              </w:sdtContent>
            </w:sdt>
          </w:p>
        </w:tc>
      </w:tr>
      <w:tr w:rsidR="004B1DAA" w:rsidRPr="00A70BC2" w14:paraId="1764AEB8" w14:textId="77777777" w:rsidTr="00F215D5">
        <w:trPr>
          <w:cantSplit/>
          <w:trHeight w:val="2268"/>
        </w:trPr>
        <w:tc>
          <w:tcPr>
            <w:tcW w:w="10459" w:type="dxa"/>
            <w:gridSpan w:val="4"/>
            <w:tcBorders>
              <w:bottom w:val="dashed" w:sz="4" w:space="0" w:color="auto"/>
            </w:tcBorders>
          </w:tcPr>
          <w:p w14:paraId="18B6165A" w14:textId="77777777" w:rsidR="004B1DAA" w:rsidRPr="00716D18" w:rsidRDefault="004B1DAA" w:rsidP="00D419E5">
            <w:pPr>
              <w:pStyle w:val="2"/>
              <w:spacing w:before="240" w:line="240" w:lineRule="auto"/>
            </w:pPr>
            <w:r>
              <w:t>Description</w:t>
            </w:r>
          </w:p>
          <w:p w14:paraId="1C8437FD" w14:textId="731255B4" w:rsidR="004B1DAA" w:rsidRPr="00BF1BC5" w:rsidRDefault="004B1DAA" w:rsidP="004B1DAA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Select the most effective corrective action and implement it.</w:t>
            </w:r>
          </w:p>
        </w:tc>
      </w:tr>
      <w:tr w:rsidR="004B1DAA" w:rsidRPr="00A70BC2" w14:paraId="769FE9F5" w14:textId="77777777" w:rsidTr="004B1DAA">
        <w:trPr>
          <w:cantSplit/>
          <w:trHeight w:val="737"/>
        </w:trPr>
        <w:tc>
          <w:tcPr>
            <w:tcW w:w="10459" w:type="dxa"/>
            <w:gridSpan w:val="4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C8F791A" w14:textId="77777777" w:rsidR="004B1DAA" w:rsidRDefault="004B1DAA" w:rsidP="00D419E5">
            <w:pPr>
              <w:pStyle w:val="2"/>
              <w:spacing w:before="240" w:line="240" w:lineRule="auto"/>
            </w:pPr>
            <w:r>
              <w:t>Action owner</w:t>
            </w:r>
          </w:p>
          <w:p w14:paraId="77258D05" w14:textId="77777777" w:rsidR="004B1DAA" w:rsidRPr="00C90D8B" w:rsidRDefault="004B1DAA" w:rsidP="004B1DAA">
            <w:pPr>
              <w:pStyle w:val="TableText"/>
              <w:rPr>
                <w:lang w:val="en-US"/>
              </w:rPr>
            </w:pPr>
          </w:p>
        </w:tc>
      </w:tr>
      <w:tr w:rsidR="004B1DAA" w:rsidRPr="00A70BC2" w14:paraId="629CBBAB" w14:textId="77777777" w:rsidTr="00F215D5">
        <w:trPr>
          <w:cantSplit/>
          <w:trHeight w:val="2268"/>
        </w:trPr>
        <w:tc>
          <w:tcPr>
            <w:tcW w:w="10459" w:type="dxa"/>
            <w:gridSpan w:val="4"/>
            <w:tcBorders>
              <w:top w:val="dashed" w:sz="4" w:space="0" w:color="auto"/>
            </w:tcBorders>
            <w:vAlign w:val="center"/>
          </w:tcPr>
          <w:p w14:paraId="6FDF40A1" w14:textId="77777777" w:rsidR="004B1DAA" w:rsidRDefault="004B1DAA" w:rsidP="00D419E5">
            <w:pPr>
              <w:pStyle w:val="2"/>
              <w:spacing w:before="240" w:line="240" w:lineRule="auto"/>
            </w:pPr>
            <w:r>
              <w:t>Verification</w:t>
            </w:r>
          </w:p>
          <w:p w14:paraId="62BF5E97" w14:textId="77777777" w:rsidR="004B1DAA" w:rsidRPr="00C90D8B" w:rsidRDefault="004B1DAA" w:rsidP="004B1DAA">
            <w:pPr>
              <w:pStyle w:val="TableText"/>
              <w:rPr>
                <w:lang w:val="en-US"/>
              </w:rPr>
            </w:pPr>
          </w:p>
        </w:tc>
      </w:tr>
      <w:tr w:rsidR="004B1DAA" w:rsidRPr="00A70BC2" w14:paraId="48A72B96" w14:textId="77777777" w:rsidTr="004B1DAA">
        <w:trPr>
          <w:cantSplit/>
          <w:trHeight w:val="851"/>
        </w:trPr>
        <w:tc>
          <w:tcPr>
            <w:tcW w:w="790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29881C" w14:textId="24A336B8" w:rsidR="004B1DAA" w:rsidRDefault="004B1DAA" w:rsidP="00D419E5">
            <w:pPr>
              <w:pStyle w:val="1"/>
              <w:spacing w:before="0" w:after="0" w:line="240" w:lineRule="auto"/>
            </w:pPr>
            <w:r>
              <w:lastRenderedPageBreak/>
              <w:t>IMPLEMENTED SYSTEMIC CORRECTIVE ACTION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6B7653" w14:textId="6D8CB5C5" w:rsidR="004B1DAA" w:rsidRDefault="004B1DAA" w:rsidP="004B1DAA">
            <w:pPr>
              <w:pStyle w:val="TableText"/>
              <w:tabs>
                <w:tab w:val="left" w:pos="743"/>
              </w:tabs>
              <w:rPr>
                <w:b/>
                <w:lang w:val="en-US"/>
              </w:rPr>
            </w:pPr>
            <w:r>
              <w:rPr>
                <w:lang w:val="en-US"/>
              </w:rPr>
              <w:t>Date</w:t>
            </w:r>
            <w:r>
              <w:rPr>
                <w:lang w:val="en-US"/>
              </w:rPr>
              <w:tab/>
            </w:r>
            <w:sdt>
              <w:sdtPr>
                <w:tag w:val="Click  to enter a date"/>
                <w:id w:val="-1892255958"/>
                <w:placeholder>
                  <w:docPart w:val="C6118D049FA24EB8821157F69145C134"/>
                </w:placeholder>
                <w:showingPlcHdr/>
                <w:date w:fullDate="2021-07-29T00:00:00Z">
                  <w:dateFormat w:val="yyyy-MM-dd"/>
                  <w:lid w:val="en-US"/>
                  <w:storeMappedDataAs w:val="dateTime"/>
                  <w:calendar w:val="gregorian"/>
                </w:date>
              </w:sdtPr>
              <w:sdtContent>
                <w:r w:rsidRPr="00F92938">
                  <w:rPr>
                    <w:rStyle w:val="af7"/>
                  </w:rPr>
                  <w:t>Click or tap to enter a date.</w:t>
                </w:r>
              </w:sdtContent>
            </w:sdt>
          </w:p>
        </w:tc>
      </w:tr>
      <w:tr w:rsidR="004B1DAA" w:rsidRPr="00A70BC2" w14:paraId="3D8B647A" w14:textId="77777777" w:rsidTr="00D419E5">
        <w:trPr>
          <w:cantSplit/>
          <w:trHeight w:val="3282"/>
        </w:trPr>
        <w:tc>
          <w:tcPr>
            <w:tcW w:w="10459" w:type="dxa"/>
            <w:gridSpan w:val="4"/>
            <w:tcBorders>
              <w:bottom w:val="dashed" w:sz="4" w:space="0" w:color="auto"/>
            </w:tcBorders>
          </w:tcPr>
          <w:p w14:paraId="0BA70E59" w14:textId="77777777" w:rsidR="004B1DAA" w:rsidRDefault="004B1DAA" w:rsidP="00D419E5">
            <w:pPr>
              <w:pStyle w:val="2"/>
              <w:spacing w:before="240" w:line="240" w:lineRule="auto"/>
            </w:pPr>
            <w:r>
              <w:t>Description</w:t>
            </w:r>
          </w:p>
          <w:p w14:paraId="1FEB9E09" w14:textId="536BA508" w:rsidR="004B1DAA" w:rsidRDefault="004B1DAA" w:rsidP="004B1DAA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Implement systemic corrective actions to eliminate the root cause from the management system / practices / procedures.</w:t>
            </w:r>
          </w:p>
          <w:p w14:paraId="22DE19AA" w14:textId="34A3589B" w:rsidR="004B1DAA" w:rsidRPr="00F56D02" w:rsidRDefault="004B1DAA" w:rsidP="004B1DAA">
            <w:pPr>
              <w:pStyle w:val="TableText"/>
              <w:rPr>
                <w:lang w:val="en-US"/>
              </w:rPr>
            </w:pPr>
          </w:p>
        </w:tc>
      </w:tr>
      <w:tr w:rsidR="004B1DAA" w:rsidRPr="00A70BC2" w14:paraId="20539370" w14:textId="77777777" w:rsidTr="004B1DAA">
        <w:trPr>
          <w:cantSplit/>
          <w:trHeight w:val="907"/>
        </w:trPr>
        <w:tc>
          <w:tcPr>
            <w:tcW w:w="10459" w:type="dxa"/>
            <w:gridSpan w:val="4"/>
            <w:tcBorders>
              <w:top w:val="dashed" w:sz="4" w:space="0" w:color="auto"/>
              <w:bottom w:val="dashed" w:sz="4" w:space="0" w:color="auto"/>
            </w:tcBorders>
          </w:tcPr>
          <w:p w14:paraId="10C7939D" w14:textId="77777777" w:rsidR="004B1DAA" w:rsidRDefault="004B1DAA" w:rsidP="00D419E5">
            <w:pPr>
              <w:pStyle w:val="2"/>
              <w:spacing w:before="240" w:line="240" w:lineRule="auto"/>
            </w:pPr>
            <w:r>
              <w:t>Verification</w:t>
            </w:r>
          </w:p>
          <w:p w14:paraId="6A88E204" w14:textId="7265B504" w:rsidR="004B1DAA" w:rsidRPr="00257ADB" w:rsidRDefault="004B1DAA" w:rsidP="004B1DAA">
            <w:pPr>
              <w:pStyle w:val="TableText"/>
              <w:rPr>
                <w:lang w:val="en-US"/>
              </w:rPr>
            </w:pPr>
          </w:p>
        </w:tc>
      </w:tr>
      <w:tr w:rsidR="004B1DAA" w:rsidRPr="00A70BC2" w14:paraId="78CEC755" w14:textId="77777777" w:rsidTr="004B1DAA">
        <w:trPr>
          <w:cantSplit/>
          <w:trHeight w:val="907"/>
        </w:trPr>
        <w:tc>
          <w:tcPr>
            <w:tcW w:w="10459" w:type="dxa"/>
            <w:gridSpan w:val="4"/>
            <w:tcBorders>
              <w:top w:val="dashed" w:sz="4" w:space="0" w:color="auto"/>
            </w:tcBorders>
          </w:tcPr>
          <w:p w14:paraId="0B0D5A05" w14:textId="08B3FD83" w:rsidR="004B1DAA" w:rsidRDefault="004B1DAA" w:rsidP="00D419E5">
            <w:pPr>
              <w:pStyle w:val="2"/>
              <w:spacing w:before="240" w:line="240" w:lineRule="auto"/>
            </w:pPr>
            <w:r>
              <w:t>Read-across</w:t>
            </w:r>
          </w:p>
          <w:p w14:paraId="6C865744" w14:textId="120A6E61" w:rsidR="004B1DAA" w:rsidRPr="00257ADB" w:rsidRDefault="004B1DAA" w:rsidP="004B1DAA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Analyze similar processes / systems / practices and implement the systemic corrective action where applicable.</w:t>
            </w:r>
          </w:p>
        </w:tc>
      </w:tr>
      <w:tr w:rsidR="004B1DAA" w:rsidRPr="00A70BC2" w14:paraId="7EEE032F" w14:textId="77777777" w:rsidTr="004B1DAA">
        <w:trPr>
          <w:cantSplit/>
          <w:trHeight w:val="851"/>
        </w:trPr>
        <w:tc>
          <w:tcPr>
            <w:tcW w:w="7907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27413B" w14:textId="63A717F8" w:rsidR="004B1DAA" w:rsidRDefault="004B1DAA" w:rsidP="00D419E5">
            <w:pPr>
              <w:pStyle w:val="1"/>
              <w:spacing w:before="0" w:after="0" w:line="240" w:lineRule="auto"/>
            </w:pPr>
            <w:r w:rsidRPr="00257ADB">
              <w:t>Team Recognition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5EB261" w14:textId="49219886" w:rsidR="004B1DAA" w:rsidRDefault="004B1DAA" w:rsidP="004B1DAA">
            <w:pPr>
              <w:pStyle w:val="TableText"/>
              <w:tabs>
                <w:tab w:val="left" w:pos="743"/>
              </w:tabs>
              <w:rPr>
                <w:b/>
                <w:lang w:val="en-US"/>
              </w:rPr>
            </w:pPr>
            <w:r>
              <w:rPr>
                <w:lang w:val="en-US"/>
              </w:rPr>
              <w:t>Date</w:t>
            </w:r>
            <w:r w:rsidRPr="000E312D">
              <w:rPr>
                <w:lang w:val="en-US"/>
              </w:rPr>
              <w:t>:</w:t>
            </w:r>
            <w:r>
              <w:rPr>
                <w:lang w:val="en-US"/>
              </w:rPr>
              <w:tab/>
            </w:r>
            <w:proofErr w:type="spellStart"/>
            <w:r w:rsidRPr="000E312D">
              <w:rPr>
                <w:rFonts w:hint="eastAsia"/>
                <w:lang w:val="en-US"/>
              </w:rPr>
              <w:t>yyyy</w:t>
            </w:r>
            <w:proofErr w:type="spellEnd"/>
            <w:r w:rsidRPr="000E312D">
              <w:rPr>
                <w:rFonts w:hint="eastAsia"/>
                <w:lang w:val="en-US"/>
              </w:rPr>
              <w:t>-mm-dd</w:t>
            </w:r>
          </w:p>
        </w:tc>
      </w:tr>
      <w:tr w:rsidR="004B1DAA" w:rsidRPr="00A70BC2" w14:paraId="3C3F663E" w14:textId="77777777" w:rsidTr="004B1DAA">
        <w:trPr>
          <w:cantSplit/>
          <w:trHeight w:val="2101"/>
        </w:trPr>
        <w:tc>
          <w:tcPr>
            <w:tcW w:w="10459" w:type="dxa"/>
            <w:gridSpan w:val="4"/>
            <w:tcBorders>
              <w:bottom w:val="single" w:sz="4" w:space="0" w:color="auto"/>
            </w:tcBorders>
          </w:tcPr>
          <w:p w14:paraId="41B590D7" w14:textId="1C4F6CCC" w:rsidR="004B1DAA" w:rsidRDefault="004B1DAA" w:rsidP="004B1DAA">
            <w:pPr>
              <w:pStyle w:val="TableText"/>
              <w:rPr>
                <w:lang w:val="en-US"/>
              </w:rPr>
            </w:pPr>
            <w:r w:rsidRPr="00257ADB">
              <w:rPr>
                <w:lang w:val="en-US"/>
              </w:rPr>
              <w:t>Recognize the collective efforts of the team</w:t>
            </w:r>
            <w:r>
              <w:rPr>
                <w:lang w:val="en-US"/>
              </w:rPr>
              <w:t>.</w:t>
            </w:r>
          </w:p>
          <w:p w14:paraId="6D82568E" w14:textId="77777777" w:rsidR="004B1DAA" w:rsidRPr="00F56D02" w:rsidRDefault="004B1DAA" w:rsidP="004B1DAA">
            <w:pPr>
              <w:pStyle w:val="TableText"/>
              <w:rPr>
                <w:lang w:val="en-US"/>
              </w:rPr>
            </w:pPr>
          </w:p>
        </w:tc>
      </w:tr>
    </w:tbl>
    <w:p w14:paraId="55F8AD5E" w14:textId="57E57156" w:rsidR="00F215D5" w:rsidRDefault="00F215D5">
      <w:pPr>
        <w:rPr>
          <w:lang w:val="en-US"/>
        </w:rPr>
      </w:pPr>
    </w:p>
    <w:p w14:paraId="1839C3CA" w14:textId="77777777" w:rsidR="00F215D5" w:rsidRDefault="00F215D5">
      <w:pPr>
        <w:autoSpaceDE/>
        <w:autoSpaceDN/>
        <w:adjustRightInd/>
        <w:spacing w:after="0" w:line="240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55F8AD60" w14:textId="5E7896E9" w:rsidR="00EA0BDF" w:rsidRDefault="00C40E5C">
      <w:pPr>
        <w:rPr>
          <w:b/>
          <w:lang w:val="en-US"/>
        </w:rPr>
      </w:pPr>
      <w:r w:rsidRPr="00CF6F09">
        <w:rPr>
          <w:b/>
          <w:lang w:val="en-US"/>
        </w:rPr>
        <w:lastRenderedPageBreak/>
        <w:t xml:space="preserve">REVISION HISTORY </w:t>
      </w:r>
      <w:r w:rsidR="00D51CDD">
        <w:rPr>
          <w:b/>
          <w:lang w:val="en-US"/>
        </w:rPr>
        <w:t>(</w:t>
      </w:r>
      <w:r w:rsidRPr="00CF6F09">
        <w:rPr>
          <w:b/>
          <w:lang w:val="en-US"/>
        </w:rPr>
        <w:t>TEMPLATE</w:t>
      </w:r>
      <w:r w:rsidR="00D51CDD">
        <w:rPr>
          <w:b/>
          <w:lang w:val="en-US"/>
        </w:rPr>
        <w:t>)</w:t>
      </w:r>
    </w:p>
    <w:tbl>
      <w:tblPr>
        <w:tblStyle w:val="TableGrid11"/>
        <w:tblW w:w="5000" w:type="pct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564"/>
        <w:gridCol w:w="5747"/>
        <w:gridCol w:w="3148"/>
      </w:tblGrid>
      <w:tr w:rsidR="004801FE" w:rsidRPr="004801FE" w14:paraId="659436DA" w14:textId="77777777" w:rsidTr="004801FE">
        <w:trPr>
          <w:trHeight w:val="340"/>
        </w:trPr>
        <w:tc>
          <w:tcPr>
            <w:tcW w:w="1564" w:type="dxa"/>
            <w:vAlign w:val="center"/>
          </w:tcPr>
          <w:p w14:paraId="72AFF3E6" w14:textId="77777777" w:rsidR="004801FE" w:rsidRPr="004801FE" w:rsidRDefault="004801FE" w:rsidP="004801FE">
            <w:pPr>
              <w:autoSpaceDE/>
              <w:autoSpaceDN/>
              <w:adjustRightInd/>
              <w:spacing w:after="0" w:line="240" w:lineRule="auto"/>
              <w:jc w:val="center"/>
              <w:rPr>
                <w:rFonts w:eastAsia="Times New Roman" w:cs="Times New Roman"/>
                <w:b/>
                <w:lang w:eastAsia="en-US"/>
              </w:rPr>
            </w:pPr>
            <w:r w:rsidRPr="004801FE">
              <w:rPr>
                <w:rFonts w:eastAsia="Times New Roman" w:cs="Times New Roman"/>
                <w:b/>
                <w:lang w:eastAsia="en-US"/>
              </w:rPr>
              <w:t>Date</w:t>
            </w:r>
          </w:p>
        </w:tc>
        <w:tc>
          <w:tcPr>
            <w:tcW w:w="5747" w:type="dxa"/>
            <w:vAlign w:val="center"/>
          </w:tcPr>
          <w:p w14:paraId="632CB697" w14:textId="77777777" w:rsidR="004801FE" w:rsidRPr="004801FE" w:rsidRDefault="004801FE" w:rsidP="004801FE">
            <w:pPr>
              <w:autoSpaceDE/>
              <w:autoSpaceDN/>
              <w:adjustRightInd/>
              <w:spacing w:after="0" w:line="240" w:lineRule="auto"/>
              <w:jc w:val="center"/>
              <w:rPr>
                <w:rFonts w:eastAsia="Times New Roman" w:cs="Times New Roman"/>
                <w:b/>
                <w:lang w:eastAsia="en-US"/>
              </w:rPr>
            </w:pPr>
            <w:r w:rsidRPr="004801FE">
              <w:rPr>
                <w:rFonts w:eastAsia="Times New Roman" w:cs="Times New Roman"/>
                <w:b/>
                <w:lang w:eastAsia="en-US"/>
              </w:rPr>
              <w:t>Description of change</w:t>
            </w:r>
          </w:p>
        </w:tc>
        <w:tc>
          <w:tcPr>
            <w:tcW w:w="3148" w:type="dxa"/>
            <w:vAlign w:val="center"/>
          </w:tcPr>
          <w:p w14:paraId="45659865" w14:textId="77777777" w:rsidR="004801FE" w:rsidRPr="004801FE" w:rsidRDefault="004801FE" w:rsidP="004801FE">
            <w:pPr>
              <w:autoSpaceDE/>
              <w:autoSpaceDN/>
              <w:adjustRightInd/>
              <w:spacing w:after="0" w:line="240" w:lineRule="auto"/>
              <w:jc w:val="center"/>
              <w:rPr>
                <w:rFonts w:eastAsia="Times New Roman" w:cs="Times New Roman"/>
                <w:b/>
                <w:lang w:eastAsia="en-US"/>
              </w:rPr>
            </w:pPr>
            <w:r w:rsidRPr="004801FE">
              <w:rPr>
                <w:rFonts w:eastAsia="Times New Roman" w:cs="Times New Roman"/>
                <w:b/>
                <w:lang w:eastAsia="en-US"/>
              </w:rPr>
              <w:t>Changed by (name)</w:t>
            </w:r>
          </w:p>
        </w:tc>
      </w:tr>
      <w:tr w:rsidR="004801FE" w:rsidRPr="004801FE" w14:paraId="11F0152D" w14:textId="77777777" w:rsidTr="004801FE">
        <w:trPr>
          <w:trHeight w:val="340"/>
        </w:trPr>
        <w:tc>
          <w:tcPr>
            <w:tcW w:w="1564" w:type="dxa"/>
            <w:vAlign w:val="center"/>
          </w:tcPr>
          <w:p w14:paraId="02093313" w14:textId="5CF07D3B" w:rsidR="004801FE" w:rsidRPr="001358E5" w:rsidRDefault="004801FE" w:rsidP="004801FE">
            <w:pPr>
              <w:pStyle w:val="TableText"/>
              <w:rPr>
                <w:rFonts w:eastAsiaTheme="minorEastAsia" w:hint="eastAsia"/>
                <w:lang w:eastAsia="zh-CN"/>
              </w:rPr>
            </w:pPr>
            <w:r w:rsidRPr="00CF6F09">
              <w:t>2</w:t>
            </w:r>
            <w:r w:rsidR="001358E5">
              <w:rPr>
                <w:rFonts w:eastAsiaTheme="minorEastAsia" w:hint="eastAsia"/>
                <w:lang w:eastAsia="zh-CN"/>
              </w:rPr>
              <w:t>6</w:t>
            </w:r>
            <w:r w:rsidRPr="00CF6F09">
              <w:t>-</w:t>
            </w:r>
            <w:r w:rsidR="001358E5">
              <w:rPr>
                <w:rFonts w:eastAsiaTheme="minorEastAsia" w:hint="eastAsia"/>
                <w:lang w:eastAsia="zh-CN"/>
              </w:rPr>
              <w:t>Mar</w:t>
            </w:r>
            <w:r w:rsidRPr="00CF6F09">
              <w:t>-20</w:t>
            </w:r>
            <w:r w:rsidR="001358E5">
              <w:rPr>
                <w:rFonts w:eastAsiaTheme="minorEastAsia" w:hint="eastAsia"/>
                <w:lang w:eastAsia="zh-CN"/>
              </w:rPr>
              <w:t>26</w:t>
            </w:r>
          </w:p>
        </w:tc>
        <w:tc>
          <w:tcPr>
            <w:tcW w:w="5747" w:type="dxa"/>
            <w:vAlign w:val="center"/>
          </w:tcPr>
          <w:p w14:paraId="35F90644" w14:textId="0BF11059" w:rsidR="004801FE" w:rsidRPr="004801FE" w:rsidRDefault="004801FE" w:rsidP="004801FE">
            <w:pPr>
              <w:pStyle w:val="TableText"/>
            </w:pPr>
            <w:r w:rsidRPr="00CF6F09">
              <w:t>Initial version</w:t>
            </w:r>
          </w:p>
        </w:tc>
        <w:tc>
          <w:tcPr>
            <w:tcW w:w="3148" w:type="dxa"/>
            <w:vAlign w:val="center"/>
          </w:tcPr>
          <w:p w14:paraId="2D72388C" w14:textId="714D5BD6" w:rsidR="004801FE" w:rsidRPr="001358E5" w:rsidRDefault="001358E5" w:rsidP="004801FE">
            <w:pPr>
              <w:pStyle w:val="TableText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Teresa Zhang</w:t>
            </w:r>
          </w:p>
        </w:tc>
      </w:tr>
      <w:tr w:rsidR="004801FE" w:rsidRPr="004801FE" w14:paraId="7DFCA7F7" w14:textId="77777777" w:rsidTr="004801FE">
        <w:trPr>
          <w:trHeight w:val="340"/>
        </w:trPr>
        <w:tc>
          <w:tcPr>
            <w:tcW w:w="1564" w:type="dxa"/>
            <w:vAlign w:val="center"/>
          </w:tcPr>
          <w:p w14:paraId="4269094F" w14:textId="250CC4D5" w:rsidR="004801FE" w:rsidRPr="004801FE" w:rsidRDefault="004801FE" w:rsidP="004801FE">
            <w:pPr>
              <w:pStyle w:val="TableText"/>
            </w:pPr>
          </w:p>
        </w:tc>
        <w:tc>
          <w:tcPr>
            <w:tcW w:w="5747" w:type="dxa"/>
            <w:vAlign w:val="center"/>
          </w:tcPr>
          <w:p w14:paraId="5296EABF" w14:textId="378C8666" w:rsidR="004801FE" w:rsidRPr="004801FE" w:rsidRDefault="004801FE" w:rsidP="004801FE">
            <w:pPr>
              <w:pStyle w:val="TableText"/>
            </w:pPr>
          </w:p>
        </w:tc>
        <w:tc>
          <w:tcPr>
            <w:tcW w:w="3148" w:type="dxa"/>
            <w:vAlign w:val="center"/>
          </w:tcPr>
          <w:p w14:paraId="02B8936F" w14:textId="6051A750" w:rsidR="004801FE" w:rsidRPr="004801FE" w:rsidRDefault="004801FE" w:rsidP="004801FE">
            <w:pPr>
              <w:pStyle w:val="TableText"/>
            </w:pPr>
          </w:p>
        </w:tc>
      </w:tr>
      <w:tr w:rsidR="004801FE" w:rsidRPr="004801FE" w14:paraId="5DCE72F4" w14:textId="77777777" w:rsidTr="004801FE">
        <w:trPr>
          <w:trHeight w:val="340"/>
        </w:trPr>
        <w:tc>
          <w:tcPr>
            <w:tcW w:w="1564" w:type="dxa"/>
          </w:tcPr>
          <w:p w14:paraId="60C4BA19" w14:textId="6860C76D" w:rsidR="004801FE" w:rsidRPr="004801FE" w:rsidRDefault="004801FE" w:rsidP="004801FE">
            <w:pPr>
              <w:pStyle w:val="TableText"/>
            </w:pPr>
          </w:p>
        </w:tc>
        <w:tc>
          <w:tcPr>
            <w:tcW w:w="5747" w:type="dxa"/>
          </w:tcPr>
          <w:p w14:paraId="76243C4D" w14:textId="5CB00947" w:rsidR="004801FE" w:rsidRPr="004801FE" w:rsidRDefault="004801FE" w:rsidP="004801FE">
            <w:pPr>
              <w:pStyle w:val="TableText"/>
            </w:pPr>
          </w:p>
        </w:tc>
        <w:tc>
          <w:tcPr>
            <w:tcW w:w="3148" w:type="dxa"/>
            <w:vAlign w:val="center"/>
          </w:tcPr>
          <w:p w14:paraId="672A5367" w14:textId="75E7E7AF" w:rsidR="004801FE" w:rsidRPr="004801FE" w:rsidRDefault="004801FE" w:rsidP="004801FE">
            <w:pPr>
              <w:autoSpaceDE/>
              <w:autoSpaceDN/>
              <w:adjustRightInd/>
              <w:spacing w:after="0" w:line="240" w:lineRule="auto"/>
              <w:jc w:val="left"/>
              <w:rPr>
                <w:rFonts w:eastAsia="Times New Roman" w:cs="Times New Roman"/>
                <w:lang w:eastAsia="en-US"/>
              </w:rPr>
            </w:pPr>
          </w:p>
        </w:tc>
      </w:tr>
      <w:tr w:rsidR="004801FE" w:rsidRPr="004801FE" w14:paraId="7A3E384C" w14:textId="77777777" w:rsidTr="004801FE">
        <w:trPr>
          <w:trHeight w:val="340"/>
        </w:trPr>
        <w:tc>
          <w:tcPr>
            <w:tcW w:w="1564" w:type="dxa"/>
            <w:vAlign w:val="center"/>
          </w:tcPr>
          <w:p w14:paraId="67E487B3" w14:textId="4EB9A5BE" w:rsidR="004801FE" w:rsidRPr="004801FE" w:rsidRDefault="004801FE" w:rsidP="004801FE">
            <w:pPr>
              <w:pStyle w:val="TableText"/>
            </w:pPr>
          </w:p>
        </w:tc>
        <w:tc>
          <w:tcPr>
            <w:tcW w:w="5747" w:type="dxa"/>
            <w:vAlign w:val="center"/>
          </w:tcPr>
          <w:p w14:paraId="4536BD6A" w14:textId="2BF77113" w:rsidR="004801FE" w:rsidRPr="004801FE" w:rsidRDefault="004801FE" w:rsidP="004801FE">
            <w:pPr>
              <w:pStyle w:val="TableText"/>
            </w:pPr>
          </w:p>
        </w:tc>
        <w:tc>
          <w:tcPr>
            <w:tcW w:w="3148" w:type="dxa"/>
            <w:vAlign w:val="center"/>
          </w:tcPr>
          <w:p w14:paraId="600D5336" w14:textId="63CF8A3F" w:rsidR="004801FE" w:rsidRPr="004801FE" w:rsidRDefault="004801FE" w:rsidP="004801FE">
            <w:pPr>
              <w:pStyle w:val="TableText"/>
            </w:pPr>
          </w:p>
        </w:tc>
      </w:tr>
      <w:tr w:rsidR="004801FE" w:rsidRPr="004801FE" w14:paraId="6780A13A" w14:textId="77777777" w:rsidTr="004801FE">
        <w:trPr>
          <w:trHeight w:val="340"/>
        </w:trPr>
        <w:tc>
          <w:tcPr>
            <w:tcW w:w="1564" w:type="dxa"/>
            <w:vAlign w:val="center"/>
          </w:tcPr>
          <w:p w14:paraId="19494EEF" w14:textId="76C3B3F3" w:rsidR="004801FE" w:rsidRPr="004801FE" w:rsidRDefault="004801FE" w:rsidP="004801FE">
            <w:pPr>
              <w:pStyle w:val="TableText"/>
            </w:pPr>
          </w:p>
        </w:tc>
        <w:tc>
          <w:tcPr>
            <w:tcW w:w="5747" w:type="dxa"/>
            <w:vAlign w:val="center"/>
          </w:tcPr>
          <w:p w14:paraId="2C65E8C3" w14:textId="138BD6FF" w:rsidR="004801FE" w:rsidRPr="004801FE" w:rsidRDefault="004801FE" w:rsidP="004801FE">
            <w:pPr>
              <w:pStyle w:val="TableText"/>
            </w:pPr>
          </w:p>
        </w:tc>
        <w:tc>
          <w:tcPr>
            <w:tcW w:w="3148" w:type="dxa"/>
            <w:vAlign w:val="center"/>
          </w:tcPr>
          <w:p w14:paraId="5C9F54AF" w14:textId="43183A92" w:rsidR="004801FE" w:rsidRPr="004801FE" w:rsidRDefault="004801FE" w:rsidP="004801FE">
            <w:pPr>
              <w:pStyle w:val="TableText"/>
            </w:pPr>
          </w:p>
        </w:tc>
      </w:tr>
      <w:tr w:rsidR="00F215D5" w:rsidRPr="004801FE" w14:paraId="790655F4" w14:textId="77777777" w:rsidTr="004801FE">
        <w:trPr>
          <w:trHeight w:val="340"/>
        </w:trPr>
        <w:tc>
          <w:tcPr>
            <w:tcW w:w="1564" w:type="dxa"/>
            <w:vAlign w:val="center"/>
          </w:tcPr>
          <w:p w14:paraId="402CF1B8" w14:textId="7856AC33" w:rsidR="00F215D5" w:rsidRDefault="00F215D5" w:rsidP="004801FE">
            <w:pPr>
              <w:pStyle w:val="TableText"/>
            </w:pPr>
          </w:p>
        </w:tc>
        <w:tc>
          <w:tcPr>
            <w:tcW w:w="5747" w:type="dxa"/>
            <w:vAlign w:val="center"/>
          </w:tcPr>
          <w:p w14:paraId="1741EC33" w14:textId="16A94F5F" w:rsidR="00F215D5" w:rsidRDefault="00F215D5" w:rsidP="004801FE">
            <w:pPr>
              <w:pStyle w:val="TableText"/>
            </w:pPr>
          </w:p>
        </w:tc>
        <w:tc>
          <w:tcPr>
            <w:tcW w:w="3148" w:type="dxa"/>
            <w:vAlign w:val="center"/>
          </w:tcPr>
          <w:p w14:paraId="570F1786" w14:textId="4CDB5DC6" w:rsidR="00F215D5" w:rsidRDefault="00F215D5" w:rsidP="004801FE">
            <w:pPr>
              <w:pStyle w:val="TableText"/>
            </w:pPr>
          </w:p>
        </w:tc>
      </w:tr>
    </w:tbl>
    <w:p w14:paraId="55F8AD85" w14:textId="406AC523" w:rsidR="0018120B" w:rsidRDefault="0018120B">
      <w:pPr>
        <w:rPr>
          <w:vanish/>
        </w:rPr>
      </w:pPr>
    </w:p>
    <w:p w14:paraId="267D8249" w14:textId="28C6A3D1" w:rsidR="0018120B" w:rsidRPr="00257ADB" w:rsidRDefault="0018120B" w:rsidP="008C6C76">
      <w:pPr>
        <w:autoSpaceDE/>
        <w:autoSpaceDN/>
        <w:adjustRightInd/>
        <w:spacing w:after="0" w:line="240" w:lineRule="auto"/>
        <w:jc w:val="left"/>
        <w:rPr>
          <w:vanish/>
        </w:rPr>
      </w:pPr>
    </w:p>
    <w:sectPr w:rsidR="0018120B" w:rsidRPr="00257ADB" w:rsidSect="00C76AB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9" w:h="16834" w:code="9"/>
      <w:pgMar w:top="1134" w:right="720" w:bottom="1134" w:left="720" w:header="680" w:footer="68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720F1" w14:textId="77777777" w:rsidR="002421B8" w:rsidRDefault="002421B8">
      <w:r>
        <w:separator/>
      </w:r>
    </w:p>
  </w:endnote>
  <w:endnote w:type="continuationSeparator" w:id="0">
    <w:p w14:paraId="4E79AF65" w14:textId="77777777" w:rsidR="002421B8" w:rsidRDefault="00242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8BFE6" w14:textId="77777777" w:rsidR="001358E5" w:rsidRDefault="001358E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573D8" w14:textId="42011CA9" w:rsidR="00A70BC2" w:rsidRPr="00A70BC2" w:rsidRDefault="00A70BC2" w:rsidP="00977D37">
    <w:pPr>
      <w:pStyle w:val="TableText"/>
      <w:rPr>
        <w:rFonts w:eastAsia="宋体"/>
        <w:lang w:val="en-US"/>
      </w:rPr>
    </w:pPr>
  </w:p>
  <w:tbl>
    <w:tblPr>
      <w:tblW w:w="5000" w:type="pct"/>
      <w:tblLook w:val="04A0" w:firstRow="1" w:lastRow="0" w:firstColumn="1" w:lastColumn="0" w:noHBand="0" w:noVBand="1"/>
    </w:tblPr>
    <w:tblGrid>
      <w:gridCol w:w="3350"/>
      <w:gridCol w:w="3769"/>
      <w:gridCol w:w="3350"/>
    </w:tblGrid>
    <w:tr w:rsidR="00A70BC2" w:rsidRPr="00A70BC2" w14:paraId="23DC87D1" w14:textId="77777777" w:rsidTr="00A70BC2">
      <w:trPr>
        <w:trHeight w:hRule="exact" w:val="57"/>
      </w:trPr>
      <w:tc>
        <w:tcPr>
          <w:tcW w:w="3023" w:type="dxa"/>
          <w:tcBorders>
            <w:top w:val="single" w:sz="4" w:space="0" w:color="auto"/>
            <w:left w:val="nil"/>
            <w:bottom w:val="single" w:sz="8" w:space="0" w:color="BFBFBF"/>
            <w:right w:val="nil"/>
          </w:tcBorders>
          <w:vAlign w:val="center"/>
        </w:tcPr>
        <w:p w14:paraId="5A6A218D" w14:textId="77777777" w:rsidR="00A70BC2" w:rsidRPr="00A70BC2" w:rsidRDefault="00A70BC2" w:rsidP="00A70BC2">
          <w:pPr>
            <w:jc w:val="center"/>
            <w:rPr>
              <w:rFonts w:eastAsia="PMingLiU"/>
              <w:noProof/>
              <w:szCs w:val="24"/>
              <w:lang w:val="de-DE"/>
            </w:rPr>
          </w:pPr>
        </w:p>
      </w:tc>
      <w:tc>
        <w:tcPr>
          <w:tcW w:w="3402" w:type="dxa"/>
          <w:tcBorders>
            <w:top w:val="single" w:sz="4" w:space="0" w:color="auto"/>
            <w:left w:val="nil"/>
            <w:bottom w:val="single" w:sz="8" w:space="0" w:color="BFBFBF"/>
            <w:right w:val="nil"/>
          </w:tcBorders>
          <w:vAlign w:val="center"/>
        </w:tcPr>
        <w:p w14:paraId="3495FEA8" w14:textId="77777777" w:rsidR="00A70BC2" w:rsidRPr="00A70BC2" w:rsidRDefault="00A70BC2" w:rsidP="00A70BC2">
          <w:pPr>
            <w:tabs>
              <w:tab w:val="right" w:pos="9923"/>
            </w:tabs>
            <w:ind w:left="34"/>
            <w:jc w:val="center"/>
            <w:rPr>
              <w:rFonts w:eastAsia="PMingLiU"/>
              <w:b/>
              <w:sz w:val="24"/>
              <w:szCs w:val="24"/>
              <w:lang w:val="en-US"/>
            </w:rPr>
          </w:pPr>
        </w:p>
      </w:tc>
      <w:tc>
        <w:tcPr>
          <w:tcW w:w="3024" w:type="dxa"/>
          <w:tcBorders>
            <w:top w:val="single" w:sz="4" w:space="0" w:color="auto"/>
            <w:left w:val="nil"/>
            <w:bottom w:val="single" w:sz="8" w:space="0" w:color="BFBFBF"/>
            <w:right w:val="nil"/>
          </w:tcBorders>
          <w:vAlign w:val="center"/>
        </w:tcPr>
        <w:p w14:paraId="7957441A" w14:textId="77777777" w:rsidR="00A70BC2" w:rsidRPr="00A70BC2" w:rsidRDefault="00A70BC2" w:rsidP="00A70BC2">
          <w:pPr>
            <w:tabs>
              <w:tab w:val="right" w:pos="2903"/>
              <w:tab w:val="right" w:pos="9923"/>
            </w:tabs>
            <w:jc w:val="right"/>
            <w:rPr>
              <w:rFonts w:eastAsia="PMingLiU"/>
              <w:szCs w:val="24"/>
              <w:lang w:val="en-US"/>
            </w:rPr>
          </w:pPr>
        </w:p>
      </w:tc>
    </w:tr>
    <w:tr w:rsidR="00A70BC2" w:rsidRPr="00A70BC2" w14:paraId="1AC39F9B" w14:textId="77777777" w:rsidTr="00A70BC2">
      <w:trPr>
        <w:trHeight w:hRule="exact" w:val="284"/>
      </w:trPr>
      <w:tc>
        <w:tcPr>
          <w:tcW w:w="3023" w:type="dxa"/>
          <w:tcBorders>
            <w:top w:val="single" w:sz="8" w:space="0" w:color="BFBFBF"/>
            <w:left w:val="nil"/>
            <w:bottom w:val="single" w:sz="8" w:space="0" w:color="BFBFBF"/>
            <w:right w:val="nil"/>
          </w:tcBorders>
          <w:vAlign w:val="center"/>
        </w:tcPr>
        <w:p w14:paraId="5E5325D4" w14:textId="1CF67BAC" w:rsidR="00A70BC2" w:rsidRPr="00A70BC2" w:rsidRDefault="00A70BC2" w:rsidP="009D7FE9">
          <w:pPr>
            <w:pStyle w:val="DocHeaderLeft"/>
            <w:rPr>
              <w:noProof/>
              <w:lang w:eastAsia="zh-CN"/>
            </w:rPr>
          </w:pPr>
          <w:r w:rsidRPr="00A70BC2">
            <w:rPr>
              <w:noProof/>
              <w:lang w:eastAsia="zh-CN"/>
            </w:rPr>
            <w:t xml:space="preserve">DocNr </w:t>
          </w:r>
          <w:sdt>
            <w:sdtPr>
              <w:rPr>
                <w:noProof/>
                <w:lang w:eastAsia="zh-CN"/>
              </w:rPr>
              <w:alias w:val="DocNumber"/>
              <w:tag w:val="DocumentRefCode"/>
              <w:id w:val="1082411893"/>
              <w:lock w:val="sdtContentLocked"/>
              <w:placeholder>
                <w:docPart w:val="DFC2D17EAFAB4746823275D18D15351B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/fields' xmlns:ns4='http://schemas.microsoft.com/sharepoint/v3' xmlns:ns5='ab2eb868-30cd-4457-a419-239b998e89f7' xmlns:ns6='http://schemas.microsoft.com/sharepoint.v3' " w:xpath="/ns0:properties[1]/documentManagement[1]/ns5:DocumentRefCode[1]" w:storeItemID="{E06111FE-1D42-4346-82DD-FA07910724B9}"/>
              <w:text/>
            </w:sdtPr>
            <w:sdtContent>
              <w:r>
                <w:rPr>
                  <w:noProof/>
                  <w:lang w:eastAsia="zh-CN"/>
                </w:rPr>
                <w:t>XTE-0071</w:t>
              </w:r>
            </w:sdtContent>
          </w:sdt>
        </w:p>
      </w:tc>
      <w:tc>
        <w:tcPr>
          <w:tcW w:w="3402" w:type="dxa"/>
          <w:tcBorders>
            <w:top w:val="single" w:sz="8" w:space="0" w:color="BFBFBF"/>
            <w:left w:val="nil"/>
            <w:bottom w:val="single" w:sz="8" w:space="0" w:color="BFBFBF"/>
            <w:right w:val="nil"/>
          </w:tcBorders>
          <w:vAlign w:val="center"/>
        </w:tcPr>
        <w:p w14:paraId="36DF2C1A" w14:textId="77777777" w:rsidR="00A70BC2" w:rsidRPr="00A70BC2" w:rsidRDefault="00A70BC2" w:rsidP="009D7FE9">
          <w:pPr>
            <w:pStyle w:val="DocFooterMiddleSection"/>
            <w:rPr>
              <w:color w:val="FFFFFF"/>
            </w:rPr>
          </w:pPr>
          <w:r w:rsidRPr="00A70BC2">
            <w:t xml:space="preserve">© Nexperia - </w:t>
          </w:r>
          <w:sdt>
            <w:sdtPr>
              <w:alias w:val="Security"/>
              <w:tag w:val="c9758d321bb749fcb9a1c46c91ed889c"/>
              <w:id w:val="721409014"/>
              <w:lock w:val="contentLocked"/>
              <w:placeholder>
                <w:docPart w:val="F665B051A28945EBB0DC027029874933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/fields' xmlns:ns4='http://schemas.microsoft.com/sharepoint/v3' xmlns:ns5='ab2eb868-30cd-4457-a419-239b998e89f7' xmlns:ns6='http://schemas.microsoft.com/sharepoint.v3' " w:xpath="/ns0:properties[1]/documentManagement[1]/ns5:c9758d321bb749fcb9a1c46c91ed889c[1]/ns2:Terms[1]" w:storeItemID="{E06111FE-1D42-4346-82DD-FA07910724B9}"/>
              <w:text w:multiLine="1"/>
            </w:sdtPr>
            <w:sdtContent>
              <w:r w:rsidRPr="00A70BC2">
                <w:t>Company Internal</w:t>
              </w:r>
            </w:sdtContent>
          </w:sdt>
        </w:p>
      </w:tc>
      <w:tc>
        <w:tcPr>
          <w:tcW w:w="3024" w:type="dxa"/>
          <w:tcBorders>
            <w:top w:val="single" w:sz="8" w:space="0" w:color="BFBFBF"/>
            <w:left w:val="nil"/>
            <w:bottom w:val="single" w:sz="8" w:space="0" w:color="BFBFBF"/>
            <w:right w:val="nil"/>
          </w:tcBorders>
          <w:vAlign w:val="center"/>
        </w:tcPr>
        <w:p w14:paraId="2AABC57A" w14:textId="77777777" w:rsidR="00A70BC2" w:rsidRPr="00A70BC2" w:rsidRDefault="00A70BC2" w:rsidP="009D7FE9">
          <w:pPr>
            <w:pStyle w:val="DocHeaderRight"/>
          </w:pPr>
          <w:r w:rsidRPr="00A70BC2">
            <w:t xml:space="preserve">Page </w:t>
          </w:r>
          <w:r w:rsidRPr="00A70BC2">
            <w:fldChar w:fldCharType="begin"/>
          </w:r>
          <w:r w:rsidRPr="00A70BC2">
            <w:instrText xml:space="preserve"> PAGE   \* MERGEFORMAT </w:instrText>
          </w:r>
          <w:r w:rsidRPr="00A70BC2">
            <w:fldChar w:fldCharType="separate"/>
          </w:r>
          <w:r w:rsidRPr="00A70BC2">
            <w:rPr>
              <w:rFonts w:cs="ArialMT"/>
              <w:lang w:eastAsia="zh-CN"/>
            </w:rPr>
            <w:t>2</w:t>
          </w:r>
          <w:r w:rsidRPr="00A70BC2">
            <w:rPr>
              <w:noProof/>
            </w:rPr>
            <w:fldChar w:fldCharType="end"/>
          </w:r>
          <w:r w:rsidRPr="00A70BC2">
            <w:rPr>
              <w:noProof/>
            </w:rPr>
            <w:t xml:space="preserve"> of </w:t>
          </w:r>
          <w:r w:rsidRPr="00A70BC2">
            <w:rPr>
              <w:noProof/>
            </w:rPr>
            <w:fldChar w:fldCharType="begin"/>
          </w:r>
          <w:r w:rsidRPr="00A70BC2">
            <w:rPr>
              <w:noProof/>
            </w:rPr>
            <w:instrText xml:space="preserve"> NUMPAGES   \* MERGEFORMAT </w:instrText>
          </w:r>
          <w:r w:rsidRPr="00A70BC2">
            <w:rPr>
              <w:noProof/>
            </w:rPr>
            <w:fldChar w:fldCharType="separate"/>
          </w:r>
          <w:r w:rsidRPr="00A70BC2">
            <w:rPr>
              <w:rFonts w:cs="ArialMT"/>
              <w:noProof/>
              <w:lang w:eastAsia="zh-CN"/>
            </w:rPr>
            <w:t>30</w:t>
          </w:r>
          <w:r w:rsidRPr="00A70BC2">
            <w:rPr>
              <w:noProof/>
            </w:rPr>
            <w:fldChar w:fldCharType="end"/>
          </w:r>
        </w:p>
      </w:tc>
    </w:tr>
    <w:tr w:rsidR="00A70BC2" w:rsidRPr="00A70BC2" w14:paraId="46D37EDD" w14:textId="77777777" w:rsidTr="00A70BC2">
      <w:trPr>
        <w:trHeight w:hRule="exact" w:val="284"/>
      </w:trPr>
      <w:tc>
        <w:tcPr>
          <w:tcW w:w="3023" w:type="dxa"/>
          <w:tcBorders>
            <w:top w:val="single" w:sz="8" w:space="0" w:color="BFBFBF"/>
            <w:left w:val="nil"/>
            <w:bottom w:val="nil"/>
            <w:right w:val="nil"/>
          </w:tcBorders>
          <w:vAlign w:val="center"/>
        </w:tcPr>
        <w:p w14:paraId="5DCEBF52" w14:textId="2E5B2729" w:rsidR="00A70BC2" w:rsidRPr="00A70BC2" w:rsidRDefault="00A70BC2" w:rsidP="009D7FE9">
          <w:pPr>
            <w:pStyle w:val="DocHeaderLeft"/>
            <w:rPr>
              <w:noProof/>
              <w:lang w:eastAsia="zh-CN"/>
            </w:rPr>
          </w:pPr>
          <w:r w:rsidRPr="00A70BC2">
            <w:rPr>
              <w:noProof/>
              <w:lang w:eastAsia="zh-CN"/>
            </w:rPr>
            <w:t xml:space="preserve">Rev. </w:t>
          </w:r>
          <w:sdt>
            <w:sdtPr>
              <w:rPr>
                <w:noProof/>
                <w:lang w:eastAsia="zh-CN"/>
              </w:rPr>
              <w:alias w:val="Published Date (DD/MM/YYYY)"/>
              <w:tag w:val="ReleaseDate"/>
              <w:id w:val="527603590"/>
              <w:lock w:val="sdtLocked"/>
              <w:placeholder>
                <w:docPart w:val="ED6D7AA156D84124A21DCFDD66E04A28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/fields' xmlns:ns4='http://schemas.microsoft.com/sharepoint/v3' xmlns:ns5='ab2eb868-30cd-4457-a419-239b998e89f7' xmlns:ns6='http://schemas.microsoft.com/sharepoint.v3' " w:xpath="/ns0:properties[1]/documentManagement[1]/ns5:ReleaseDate[1]" w:storeItemID="{E06111FE-1D42-4346-82DD-FA07910724B9}"/>
              <w:date w:fullDate="2026-03-26T00:00:00Z">
                <w:dateFormat w:val="yyyy-MM-dd"/>
                <w:lid w:val="en-US"/>
                <w:storeMappedDataAs w:val="dateTime"/>
                <w:calendar w:val="gregorian"/>
              </w:date>
            </w:sdtPr>
            <w:sdtContent>
              <w:r w:rsidR="00D42ADE">
                <w:rPr>
                  <w:noProof/>
                  <w:lang w:val="en-US" w:eastAsia="zh-CN"/>
                </w:rPr>
                <w:t>2026-03-26</w:t>
              </w:r>
            </w:sdtContent>
          </w:sdt>
        </w:p>
      </w:tc>
      <w:tc>
        <w:tcPr>
          <w:tcW w:w="3402" w:type="dxa"/>
          <w:tcBorders>
            <w:top w:val="single" w:sz="8" w:space="0" w:color="BFBFBF"/>
            <w:left w:val="nil"/>
            <w:bottom w:val="nil"/>
            <w:right w:val="nil"/>
          </w:tcBorders>
          <w:vAlign w:val="center"/>
        </w:tcPr>
        <w:p w14:paraId="5F8E879A" w14:textId="77777777" w:rsidR="00A70BC2" w:rsidRPr="00A70BC2" w:rsidRDefault="00A70BC2" w:rsidP="00A70BC2">
          <w:pPr>
            <w:ind w:left="425" w:hanging="425"/>
            <w:jc w:val="center"/>
            <w:rPr>
              <w:rFonts w:eastAsia="宋体"/>
              <w:sz w:val="18"/>
              <w:szCs w:val="18"/>
            </w:rPr>
          </w:pPr>
        </w:p>
      </w:tc>
      <w:tc>
        <w:tcPr>
          <w:tcW w:w="3024" w:type="dxa"/>
          <w:tcBorders>
            <w:top w:val="single" w:sz="8" w:space="0" w:color="BFBFBF"/>
            <w:left w:val="nil"/>
            <w:bottom w:val="nil"/>
            <w:right w:val="nil"/>
          </w:tcBorders>
          <w:vAlign w:val="center"/>
        </w:tcPr>
        <w:p w14:paraId="79F4FE7A" w14:textId="77777777" w:rsidR="00A70BC2" w:rsidRPr="00A70BC2" w:rsidRDefault="00A70BC2" w:rsidP="00A70BC2">
          <w:pPr>
            <w:tabs>
              <w:tab w:val="right" w:pos="2903"/>
              <w:tab w:val="right" w:pos="9923"/>
            </w:tabs>
            <w:jc w:val="right"/>
            <w:rPr>
              <w:rFonts w:eastAsia="PMingLiU"/>
              <w:sz w:val="18"/>
              <w:szCs w:val="18"/>
              <w:lang w:val="en-US"/>
            </w:rPr>
          </w:pPr>
        </w:p>
      </w:tc>
    </w:tr>
  </w:tbl>
  <w:p w14:paraId="59A60AC7" w14:textId="0029F054" w:rsidR="00EF62BC" w:rsidRDefault="00EF62BC" w:rsidP="00A70BC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E710E" w14:textId="77777777" w:rsidR="00BC3D98" w:rsidRPr="00A70BC2" w:rsidRDefault="00BC3D98" w:rsidP="00BC3D98">
    <w:pPr>
      <w:tabs>
        <w:tab w:val="left" w:pos="7797"/>
        <w:tab w:val="right" w:pos="9498"/>
      </w:tabs>
      <w:rPr>
        <w:rFonts w:eastAsia="宋体"/>
        <w:color w:val="FFFFFF"/>
        <w:sz w:val="16"/>
        <w:lang w:val="en-US"/>
      </w:rPr>
    </w:pPr>
    <w:r w:rsidRPr="00A70BC2">
      <w:rPr>
        <w:rFonts w:eastAsia="宋体"/>
        <w:color w:val="FFFFFF"/>
        <w:sz w:val="16"/>
        <w:lang w:val="en-US"/>
      </w:rPr>
      <w:t>21</w:t>
    </w:r>
  </w:p>
  <w:tbl>
    <w:tblPr>
      <w:tblW w:w="5000" w:type="pct"/>
      <w:tblLook w:val="04A0" w:firstRow="1" w:lastRow="0" w:firstColumn="1" w:lastColumn="0" w:noHBand="0" w:noVBand="1"/>
    </w:tblPr>
    <w:tblGrid>
      <w:gridCol w:w="3350"/>
      <w:gridCol w:w="3769"/>
      <w:gridCol w:w="3350"/>
    </w:tblGrid>
    <w:tr w:rsidR="00BC3D98" w:rsidRPr="00A70BC2" w14:paraId="13AE147F" w14:textId="77777777" w:rsidTr="00E13993">
      <w:trPr>
        <w:trHeight w:hRule="exact" w:val="57"/>
      </w:trPr>
      <w:tc>
        <w:tcPr>
          <w:tcW w:w="3023" w:type="dxa"/>
          <w:tcBorders>
            <w:top w:val="single" w:sz="4" w:space="0" w:color="auto"/>
            <w:left w:val="nil"/>
            <w:bottom w:val="single" w:sz="8" w:space="0" w:color="BFBFBF"/>
            <w:right w:val="nil"/>
          </w:tcBorders>
          <w:vAlign w:val="center"/>
        </w:tcPr>
        <w:p w14:paraId="05341A4E" w14:textId="77777777" w:rsidR="00BC3D98" w:rsidRPr="00A70BC2" w:rsidRDefault="00BC3D98" w:rsidP="00E13993">
          <w:pPr>
            <w:jc w:val="center"/>
            <w:rPr>
              <w:rFonts w:eastAsia="PMingLiU"/>
              <w:noProof/>
              <w:szCs w:val="24"/>
              <w:lang w:val="de-DE"/>
            </w:rPr>
          </w:pPr>
        </w:p>
      </w:tc>
      <w:tc>
        <w:tcPr>
          <w:tcW w:w="3402" w:type="dxa"/>
          <w:tcBorders>
            <w:top w:val="single" w:sz="4" w:space="0" w:color="auto"/>
            <w:left w:val="nil"/>
            <w:bottom w:val="single" w:sz="8" w:space="0" w:color="BFBFBF"/>
            <w:right w:val="nil"/>
          </w:tcBorders>
          <w:vAlign w:val="center"/>
        </w:tcPr>
        <w:p w14:paraId="3AE1CB53" w14:textId="77777777" w:rsidR="00BC3D98" w:rsidRPr="00A70BC2" w:rsidRDefault="00BC3D98" w:rsidP="00E13993">
          <w:pPr>
            <w:tabs>
              <w:tab w:val="right" w:pos="9923"/>
            </w:tabs>
            <w:ind w:left="34"/>
            <w:jc w:val="center"/>
            <w:rPr>
              <w:rFonts w:eastAsia="PMingLiU"/>
              <w:b/>
              <w:sz w:val="24"/>
              <w:szCs w:val="24"/>
              <w:lang w:val="en-US"/>
            </w:rPr>
          </w:pPr>
        </w:p>
      </w:tc>
      <w:tc>
        <w:tcPr>
          <w:tcW w:w="3024" w:type="dxa"/>
          <w:tcBorders>
            <w:top w:val="single" w:sz="4" w:space="0" w:color="auto"/>
            <w:left w:val="nil"/>
            <w:bottom w:val="single" w:sz="8" w:space="0" w:color="BFBFBF"/>
            <w:right w:val="nil"/>
          </w:tcBorders>
          <w:vAlign w:val="center"/>
        </w:tcPr>
        <w:p w14:paraId="0341F058" w14:textId="77777777" w:rsidR="00BC3D98" w:rsidRPr="00A70BC2" w:rsidRDefault="00BC3D98" w:rsidP="00E13993">
          <w:pPr>
            <w:tabs>
              <w:tab w:val="right" w:pos="2903"/>
              <w:tab w:val="right" w:pos="9923"/>
            </w:tabs>
            <w:jc w:val="right"/>
            <w:rPr>
              <w:rFonts w:eastAsia="PMingLiU"/>
              <w:szCs w:val="24"/>
              <w:lang w:val="en-US"/>
            </w:rPr>
          </w:pPr>
        </w:p>
      </w:tc>
    </w:tr>
    <w:tr w:rsidR="00BC3D98" w:rsidRPr="00A70BC2" w14:paraId="2DC1D05E" w14:textId="77777777" w:rsidTr="00E13993">
      <w:trPr>
        <w:trHeight w:hRule="exact" w:val="284"/>
      </w:trPr>
      <w:tc>
        <w:tcPr>
          <w:tcW w:w="3023" w:type="dxa"/>
          <w:tcBorders>
            <w:top w:val="single" w:sz="8" w:space="0" w:color="BFBFBF"/>
            <w:left w:val="nil"/>
            <w:bottom w:val="single" w:sz="8" w:space="0" w:color="BFBFBF"/>
            <w:right w:val="nil"/>
          </w:tcBorders>
          <w:vAlign w:val="center"/>
        </w:tcPr>
        <w:p w14:paraId="18550C48" w14:textId="77777777" w:rsidR="00BC3D98" w:rsidRPr="00A70BC2" w:rsidRDefault="00BC3D98" w:rsidP="00E13993">
          <w:pPr>
            <w:pStyle w:val="DocHeaderLeft"/>
            <w:rPr>
              <w:noProof/>
              <w:lang w:eastAsia="zh-CN"/>
            </w:rPr>
          </w:pPr>
          <w:r w:rsidRPr="00A70BC2">
            <w:rPr>
              <w:noProof/>
              <w:lang w:eastAsia="zh-CN"/>
            </w:rPr>
            <w:t xml:space="preserve">DocNr </w:t>
          </w:r>
          <w:sdt>
            <w:sdtPr>
              <w:rPr>
                <w:noProof/>
                <w:lang w:eastAsia="zh-CN"/>
              </w:rPr>
              <w:alias w:val="DocNumber"/>
              <w:tag w:val="DocumentRefCode"/>
              <w:id w:val="1935556730"/>
              <w:lock w:val="contentLocked"/>
              <w:placeholder>
                <w:docPart w:val="67857D8CBEDB495697ECEECEA8BCEA4B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/fields' xmlns:ns4='http://schemas.microsoft.com/sharepoint/v3' xmlns:ns5='ab2eb868-30cd-4457-a419-239b998e89f7' xmlns:ns6='http://schemas.microsoft.com/sharepoint.v3' " w:xpath="/ns0:properties[1]/documentManagement[1]/ns5:DocumentRefCode[1]" w:storeItemID="{E06111FE-1D42-4346-82DD-FA07910724B9}"/>
              <w:text/>
            </w:sdtPr>
            <w:sdtContent>
              <w:r>
                <w:rPr>
                  <w:noProof/>
                  <w:lang w:eastAsia="zh-CN"/>
                </w:rPr>
                <w:t>XTE-0071</w:t>
              </w:r>
            </w:sdtContent>
          </w:sdt>
        </w:p>
      </w:tc>
      <w:tc>
        <w:tcPr>
          <w:tcW w:w="3402" w:type="dxa"/>
          <w:tcBorders>
            <w:top w:val="single" w:sz="8" w:space="0" w:color="BFBFBF"/>
            <w:left w:val="nil"/>
            <w:bottom w:val="single" w:sz="8" w:space="0" w:color="BFBFBF"/>
            <w:right w:val="nil"/>
          </w:tcBorders>
          <w:vAlign w:val="center"/>
        </w:tcPr>
        <w:p w14:paraId="11C4DCDB" w14:textId="77777777" w:rsidR="00BC3D98" w:rsidRPr="00A70BC2" w:rsidRDefault="00BC3D98" w:rsidP="00E13993">
          <w:pPr>
            <w:pStyle w:val="DocFooterMiddleSection"/>
            <w:rPr>
              <w:color w:val="FFFFFF"/>
            </w:rPr>
          </w:pPr>
          <w:r w:rsidRPr="00A70BC2">
            <w:t xml:space="preserve">© Nexperia - </w:t>
          </w:r>
          <w:sdt>
            <w:sdtPr>
              <w:alias w:val="Security"/>
              <w:tag w:val="c9758d321bb749fcb9a1c46c91ed889c"/>
              <w:id w:val="-698612858"/>
              <w:lock w:val="contentLocked"/>
              <w:placeholder>
                <w:docPart w:val="32D68302E7BF4A8BADAC1D3A5CE1426F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/fields' xmlns:ns4='http://schemas.microsoft.com/sharepoint/v3' xmlns:ns5='ab2eb868-30cd-4457-a419-239b998e89f7' xmlns:ns6='http://schemas.microsoft.com/sharepoint.v3' " w:xpath="/ns0:properties[1]/documentManagement[1]/ns5:c9758d321bb749fcb9a1c46c91ed889c[1]/ns2:Terms[1]" w:storeItemID="{E06111FE-1D42-4346-82DD-FA07910724B9}"/>
              <w:text w:multiLine="1"/>
            </w:sdtPr>
            <w:sdtContent>
              <w:r w:rsidRPr="00A70BC2">
                <w:t>Company Internal</w:t>
              </w:r>
            </w:sdtContent>
          </w:sdt>
        </w:p>
      </w:tc>
      <w:tc>
        <w:tcPr>
          <w:tcW w:w="3024" w:type="dxa"/>
          <w:tcBorders>
            <w:top w:val="single" w:sz="8" w:space="0" w:color="BFBFBF"/>
            <w:left w:val="nil"/>
            <w:bottom w:val="single" w:sz="8" w:space="0" w:color="BFBFBF"/>
            <w:right w:val="nil"/>
          </w:tcBorders>
          <w:vAlign w:val="center"/>
        </w:tcPr>
        <w:p w14:paraId="485987F6" w14:textId="77777777" w:rsidR="00BC3D98" w:rsidRPr="00A70BC2" w:rsidRDefault="00BC3D98" w:rsidP="00E13993">
          <w:pPr>
            <w:pStyle w:val="DocHeaderRight"/>
          </w:pPr>
          <w:r w:rsidRPr="00A70BC2">
            <w:t xml:space="preserve">Page </w:t>
          </w:r>
          <w:r w:rsidRPr="00A70BC2">
            <w:fldChar w:fldCharType="begin"/>
          </w:r>
          <w:r w:rsidRPr="00A70BC2">
            <w:instrText xml:space="preserve"> PAGE   \* MERGEFORMAT </w:instrText>
          </w:r>
          <w:r w:rsidRPr="00A70BC2">
            <w:fldChar w:fldCharType="separate"/>
          </w:r>
          <w:r>
            <w:t>2</w:t>
          </w:r>
          <w:r w:rsidRPr="00A70BC2">
            <w:rPr>
              <w:noProof/>
            </w:rPr>
            <w:fldChar w:fldCharType="end"/>
          </w:r>
          <w:r w:rsidRPr="00A70BC2">
            <w:rPr>
              <w:noProof/>
            </w:rPr>
            <w:t xml:space="preserve"> of </w:t>
          </w:r>
          <w:r w:rsidRPr="00A70BC2">
            <w:rPr>
              <w:noProof/>
            </w:rPr>
            <w:fldChar w:fldCharType="begin"/>
          </w:r>
          <w:r w:rsidRPr="00A70BC2">
            <w:rPr>
              <w:noProof/>
            </w:rPr>
            <w:instrText xml:space="preserve"> NUMPAGES   \* MERGEFORMAT </w:instrText>
          </w:r>
          <w:r w:rsidRPr="00A70BC2">
            <w:rPr>
              <w:noProof/>
            </w:rPr>
            <w:fldChar w:fldCharType="separate"/>
          </w:r>
          <w:r>
            <w:rPr>
              <w:noProof/>
            </w:rPr>
            <w:t>11</w:t>
          </w:r>
          <w:r w:rsidRPr="00A70BC2">
            <w:rPr>
              <w:noProof/>
            </w:rPr>
            <w:fldChar w:fldCharType="end"/>
          </w:r>
        </w:p>
      </w:tc>
    </w:tr>
    <w:tr w:rsidR="00BC3D98" w:rsidRPr="00A70BC2" w14:paraId="2E8BEF73" w14:textId="77777777" w:rsidTr="00E13993">
      <w:trPr>
        <w:trHeight w:hRule="exact" w:val="284"/>
      </w:trPr>
      <w:tc>
        <w:tcPr>
          <w:tcW w:w="3023" w:type="dxa"/>
          <w:tcBorders>
            <w:top w:val="single" w:sz="8" w:space="0" w:color="BFBFBF"/>
            <w:left w:val="nil"/>
            <w:bottom w:val="nil"/>
            <w:right w:val="nil"/>
          </w:tcBorders>
          <w:vAlign w:val="center"/>
        </w:tcPr>
        <w:p w14:paraId="7F63847B" w14:textId="6881A513" w:rsidR="00BC3D98" w:rsidRPr="00A70BC2" w:rsidRDefault="00BC3D98" w:rsidP="00E13993">
          <w:pPr>
            <w:pStyle w:val="DocHeaderLeft"/>
            <w:rPr>
              <w:noProof/>
              <w:lang w:eastAsia="zh-CN"/>
            </w:rPr>
          </w:pPr>
          <w:r w:rsidRPr="00A70BC2">
            <w:rPr>
              <w:noProof/>
              <w:lang w:eastAsia="zh-CN"/>
            </w:rPr>
            <w:t xml:space="preserve">Rev. </w:t>
          </w:r>
          <w:sdt>
            <w:sdtPr>
              <w:rPr>
                <w:noProof/>
                <w:lang w:eastAsia="zh-CN"/>
              </w:rPr>
              <w:alias w:val="Published Date (DD/MM/YYYY)"/>
              <w:tag w:val="ReleaseDate"/>
              <w:id w:val="2076233755"/>
              <w:lock w:val="contentLocked"/>
              <w:placeholder>
                <w:docPart w:val="3CA2DA27F5404F16BCC81B7246783B55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/fields' xmlns:ns4='http://schemas.microsoft.com/sharepoint/v3' xmlns:ns5='ab2eb868-30cd-4457-a419-239b998e89f7' xmlns:ns6='http://schemas.microsoft.com/sharepoint.v3' " w:xpath="/ns0:properties[1]/documentManagement[1]/ns5:ReleaseDate[1]" w:storeItemID="{E06111FE-1D42-4346-82DD-FA07910724B9}"/>
              <w:date w:fullDate="2026-03-26T00:00:00Z">
                <w:dateFormat w:val="yyyy-MM-dd"/>
                <w:lid w:val="en-US"/>
                <w:storeMappedDataAs w:val="dateTime"/>
                <w:calendar w:val="gregorian"/>
              </w:date>
            </w:sdtPr>
            <w:sdtContent>
              <w:r w:rsidR="00D42ADE">
                <w:rPr>
                  <w:noProof/>
                  <w:lang w:val="en-US" w:eastAsia="zh-CN"/>
                </w:rPr>
                <w:t>2026-03-26</w:t>
              </w:r>
            </w:sdtContent>
          </w:sdt>
        </w:p>
      </w:tc>
      <w:tc>
        <w:tcPr>
          <w:tcW w:w="3402" w:type="dxa"/>
          <w:tcBorders>
            <w:top w:val="single" w:sz="8" w:space="0" w:color="BFBFBF"/>
            <w:left w:val="nil"/>
            <w:bottom w:val="nil"/>
            <w:right w:val="nil"/>
          </w:tcBorders>
          <w:vAlign w:val="center"/>
        </w:tcPr>
        <w:p w14:paraId="27DE56D3" w14:textId="77777777" w:rsidR="00BC3D98" w:rsidRPr="00A70BC2" w:rsidRDefault="00BC3D98" w:rsidP="00E13993">
          <w:pPr>
            <w:ind w:left="425" w:hanging="425"/>
            <w:jc w:val="center"/>
            <w:rPr>
              <w:rFonts w:eastAsia="宋体"/>
              <w:sz w:val="18"/>
              <w:szCs w:val="18"/>
            </w:rPr>
          </w:pPr>
        </w:p>
      </w:tc>
      <w:tc>
        <w:tcPr>
          <w:tcW w:w="3024" w:type="dxa"/>
          <w:tcBorders>
            <w:top w:val="single" w:sz="8" w:space="0" w:color="BFBFBF"/>
            <w:left w:val="nil"/>
            <w:bottom w:val="nil"/>
            <w:right w:val="nil"/>
          </w:tcBorders>
          <w:vAlign w:val="center"/>
        </w:tcPr>
        <w:p w14:paraId="17B5A51C" w14:textId="77777777" w:rsidR="00BC3D98" w:rsidRPr="00A70BC2" w:rsidRDefault="00BC3D98" w:rsidP="00E13993">
          <w:pPr>
            <w:tabs>
              <w:tab w:val="right" w:pos="2903"/>
              <w:tab w:val="right" w:pos="9923"/>
            </w:tabs>
            <w:jc w:val="right"/>
            <w:rPr>
              <w:rFonts w:eastAsia="PMingLiU"/>
              <w:sz w:val="18"/>
              <w:szCs w:val="18"/>
              <w:lang w:val="en-US"/>
            </w:rPr>
          </w:pPr>
        </w:p>
      </w:tc>
    </w:tr>
  </w:tbl>
  <w:p w14:paraId="21867F3B" w14:textId="77777777" w:rsidR="00F23AB9" w:rsidRDefault="00F23AB9" w:rsidP="00BC3D9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9726E" w14:textId="77777777" w:rsidR="002421B8" w:rsidRDefault="002421B8">
      <w:r>
        <w:separator/>
      </w:r>
    </w:p>
  </w:footnote>
  <w:footnote w:type="continuationSeparator" w:id="0">
    <w:p w14:paraId="4688C29D" w14:textId="77777777" w:rsidR="002421B8" w:rsidRDefault="00242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8E97A" w14:textId="77777777" w:rsidR="001358E5" w:rsidRDefault="001358E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5000" w:type="pct"/>
      <w:tblLook w:val="04A0" w:firstRow="1" w:lastRow="0" w:firstColumn="1" w:lastColumn="0" w:noHBand="0" w:noVBand="1"/>
    </w:tblPr>
    <w:tblGrid>
      <w:gridCol w:w="2075"/>
      <w:gridCol w:w="6309"/>
      <w:gridCol w:w="2075"/>
    </w:tblGrid>
    <w:tr w:rsidR="0070422F" w14:paraId="71F0720C" w14:textId="77777777" w:rsidTr="001E70C5">
      <w:trPr>
        <w:trHeight w:val="567"/>
      </w:trPr>
      <w:tc>
        <w:tcPr>
          <w:tcW w:w="2075" w:type="dxa"/>
          <w:vAlign w:val="center"/>
        </w:tcPr>
        <w:p w14:paraId="25E5DFA2" w14:textId="778E2309" w:rsidR="0070422F" w:rsidRDefault="0070422F" w:rsidP="0070422F">
          <w:pPr>
            <w:spacing w:after="0" w:line="240" w:lineRule="auto"/>
            <w:jc w:val="center"/>
            <w:rPr>
              <w:lang w:val="de-DE"/>
            </w:rPr>
          </w:pPr>
          <w:r>
            <w:rPr>
              <w:noProof/>
              <w:lang w:eastAsia="en-GB"/>
            </w:rPr>
            <w:drawing>
              <wp:inline distT="0" distB="0" distL="0" distR="0" wp14:anchorId="3C7EF56B" wp14:editId="44950AE9">
                <wp:extent cx="866981" cy="2160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Nexperia_Logo_Grey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076" t="28159" r="10919" b="44357"/>
                        <a:stretch/>
                      </pic:blipFill>
                      <pic:spPr bwMode="auto">
                        <a:xfrm>
                          <a:off x="0" y="0"/>
                          <a:ext cx="866981" cy="216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vAlign w:val="center"/>
        </w:tcPr>
        <w:p w14:paraId="7EC10830" w14:textId="779837C8" w:rsidR="0070422F" w:rsidRDefault="00000000" w:rsidP="001E70C5">
          <w:pPr>
            <w:pStyle w:val="DocHeaderMiddleSection"/>
            <w:tabs>
              <w:tab w:val="left" w:pos="3429"/>
            </w:tabs>
            <w:rPr>
              <w:lang w:val="de-DE"/>
            </w:rPr>
          </w:pPr>
          <w:sdt>
            <w:sdtPr>
              <w:rPr>
                <w:sz w:val="28"/>
                <w:szCs w:val="28"/>
              </w:rPr>
              <w:alias w:val="Title"/>
              <w:tag w:val=""/>
              <w:id w:val="-1083524458"/>
              <w:lock w:val="sdtContentLocked"/>
              <w:placeholder>
                <w:docPart w:val="6F71147516824142B05414FDA87E435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70422F" w:rsidRPr="003D0A51">
                <w:rPr>
                  <w:sz w:val="28"/>
                  <w:szCs w:val="28"/>
                </w:rPr>
                <w:t>8D Problem Report</w:t>
              </w:r>
            </w:sdtContent>
          </w:sdt>
        </w:p>
      </w:tc>
      <w:tc>
        <w:tcPr>
          <w:tcW w:w="2075" w:type="dxa"/>
          <w:vAlign w:val="center"/>
        </w:tcPr>
        <w:p w14:paraId="4E641E6F" w14:textId="3CDF9314" w:rsidR="0070422F" w:rsidRDefault="00000000" w:rsidP="0070422F">
          <w:pPr>
            <w:pStyle w:val="DocHeaderMiddleSection"/>
            <w:rPr>
              <w:lang w:val="de-DE"/>
            </w:rPr>
          </w:pPr>
          <w:sdt>
            <w:sdtPr>
              <w:rPr>
                <w:sz w:val="28"/>
                <w:szCs w:val="28"/>
              </w:rPr>
              <w:alias w:val="Abstract"/>
              <w:tag w:val=""/>
              <w:id w:val="-1805146680"/>
              <w:lock w:val="sdtContentLocked"/>
              <w:placeholder>
                <w:docPart w:val="BD6EEB63A5C94BE4B67DABDE686AC211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Content>
              <w:r w:rsidR="008755D5">
                <w:rPr>
                  <w:sz w:val="28"/>
                  <w:szCs w:val="28"/>
                </w:rPr>
                <w:t>xxx-xx</w:t>
              </w:r>
            </w:sdtContent>
          </w:sdt>
        </w:p>
      </w:tc>
    </w:tr>
  </w:tbl>
  <w:p w14:paraId="4E8B4F8B" w14:textId="77777777" w:rsidR="0070422F" w:rsidRPr="004B1DAA" w:rsidRDefault="0070422F" w:rsidP="0070422F">
    <w:pPr>
      <w:rPr>
        <w:lang w:val="de-D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A25BD" w14:textId="77777777" w:rsidR="001358E5" w:rsidRDefault="001358E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EB5E15BE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04055F6A"/>
    <w:multiLevelType w:val="hybridMultilevel"/>
    <w:tmpl w:val="7938C764"/>
    <w:lvl w:ilvl="0" w:tplc="64489A62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7626B"/>
    <w:multiLevelType w:val="hybridMultilevel"/>
    <w:tmpl w:val="3E92C35A"/>
    <w:lvl w:ilvl="0" w:tplc="24320CF6">
      <w:start w:val="1"/>
      <w:numFmt w:val="decimal"/>
      <w:pStyle w:val="ListParagraphNmb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CA3FFB"/>
    <w:multiLevelType w:val="multilevel"/>
    <w:tmpl w:val="75D4CCCE"/>
    <w:lvl w:ilvl="0">
      <w:start w:val="1"/>
      <w:numFmt w:val="lowerLetter"/>
      <w:lvlText w:val="%1."/>
      <w:lvlJc w:val="left"/>
      <w:pPr>
        <w:ind w:left="2835" w:hanging="85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lowerLetter"/>
      <w:pStyle w:val="ListABCLevel4"/>
      <w:lvlText w:val="%4."/>
      <w:lvlJc w:val="left"/>
      <w:pPr>
        <w:ind w:left="2835" w:hanging="85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393616F5"/>
    <w:multiLevelType w:val="hybridMultilevel"/>
    <w:tmpl w:val="D738345E"/>
    <w:lvl w:ilvl="0" w:tplc="BCF21E54">
      <w:start w:val="1"/>
      <w:numFmt w:val="lowerLetter"/>
      <w:pStyle w:val="ListABC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720522"/>
    <w:multiLevelType w:val="multilevel"/>
    <w:tmpl w:val="2AB6DB5C"/>
    <w:lvl w:ilvl="0">
      <w:start w:val="1"/>
      <w:numFmt w:val="decimal"/>
      <w:pStyle w:val="1"/>
      <w:lvlText w:val="D%1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pStyle w:val="2"/>
      <w:lvlText w:val="D%1.%2"/>
      <w:lvlJc w:val="left"/>
      <w:pPr>
        <w:tabs>
          <w:tab w:val="num" w:pos="851"/>
        </w:tabs>
        <w:ind w:left="0" w:firstLine="0"/>
      </w:pPr>
      <w:rPr>
        <w:rFonts w:cs="Times New Roman" w:hint="default"/>
        <w:b/>
        <w:i w:val="0"/>
        <w:iC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0" w:firstLine="0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0"/>
      <w:lvlText w:val="%1.%2.%3.%4"/>
      <w:lvlJc w:val="left"/>
      <w:pPr>
        <w:tabs>
          <w:tab w:val="num" w:pos="1559"/>
        </w:tabs>
        <w:ind w:left="0" w:firstLine="0"/>
      </w:pPr>
      <w:rPr>
        <w:rFonts w:cs="Times New Roman" w:hint="default"/>
        <w:i w:val="0"/>
        <w:iC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5C644196"/>
    <w:multiLevelType w:val="hybridMultilevel"/>
    <w:tmpl w:val="70C6C342"/>
    <w:lvl w:ilvl="0" w:tplc="A3C8E2F0">
      <w:start w:val="1"/>
      <w:numFmt w:val="bullet"/>
      <w:pStyle w:val="ListParagraphDash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1E1F39"/>
    <w:multiLevelType w:val="hybridMultilevel"/>
    <w:tmpl w:val="521C89E4"/>
    <w:lvl w:ilvl="0" w:tplc="7B74A92A">
      <w:start w:val="1"/>
      <w:numFmt w:val="decimal"/>
      <w:pStyle w:val="ListNmb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363597">
    <w:abstractNumId w:val="5"/>
  </w:num>
  <w:num w:numId="2" w16cid:durableId="1614708180">
    <w:abstractNumId w:val="4"/>
  </w:num>
  <w:num w:numId="3" w16cid:durableId="1946887134">
    <w:abstractNumId w:val="3"/>
  </w:num>
  <w:num w:numId="4" w16cid:durableId="460618119">
    <w:abstractNumId w:val="0"/>
  </w:num>
  <w:num w:numId="5" w16cid:durableId="1789080214">
    <w:abstractNumId w:val="7"/>
  </w:num>
  <w:num w:numId="6" w16cid:durableId="789740178">
    <w:abstractNumId w:val="6"/>
  </w:num>
  <w:num w:numId="7" w16cid:durableId="2094235278">
    <w:abstractNumId w:val="1"/>
  </w:num>
  <w:num w:numId="8" w16cid:durableId="2026981482">
    <w:abstractNumId w:val="2"/>
  </w:num>
  <w:num w:numId="9" w16cid:durableId="239297598">
    <w:abstractNumId w:val="5"/>
  </w:num>
  <w:num w:numId="10" w16cid:durableId="165748450">
    <w:abstractNumId w:val="5"/>
  </w:num>
  <w:num w:numId="11" w16cid:durableId="2135637714">
    <w:abstractNumId w:val="5"/>
  </w:num>
  <w:num w:numId="12" w16cid:durableId="685981676">
    <w:abstractNumId w:val="5"/>
  </w:num>
  <w:num w:numId="13" w16cid:durableId="274530436">
    <w:abstractNumId w:val="5"/>
  </w:num>
  <w:num w:numId="14" w16cid:durableId="440880910">
    <w:abstractNumId w:val="5"/>
  </w:num>
  <w:num w:numId="15" w16cid:durableId="477302691">
    <w:abstractNumId w:val="5"/>
  </w:num>
  <w:num w:numId="16" w16cid:durableId="1130198967">
    <w:abstractNumId w:val="5"/>
  </w:num>
  <w:num w:numId="17" w16cid:durableId="2081057154">
    <w:abstractNumId w:val="5"/>
  </w:num>
  <w:num w:numId="18" w16cid:durableId="1321277919">
    <w:abstractNumId w:val="5"/>
  </w:num>
  <w:num w:numId="19" w16cid:durableId="1036664332">
    <w:abstractNumId w:val="5"/>
  </w:num>
  <w:num w:numId="20" w16cid:durableId="1853255954">
    <w:abstractNumId w:val="5"/>
  </w:num>
  <w:num w:numId="21" w16cid:durableId="73942804">
    <w:abstractNumId w:val="5"/>
  </w:num>
  <w:num w:numId="22" w16cid:durableId="2053992669">
    <w:abstractNumId w:val="5"/>
  </w:num>
  <w:num w:numId="23" w16cid:durableId="440540021">
    <w:abstractNumId w:val="5"/>
  </w:num>
  <w:num w:numId="24" w16cid:durableId="1651059856">
    <w:abstractNumId w:val="5"/>
  </w:num>
  <w:num w:numId="25" w16cid:durableId="539317357">
    <w:abstractNumId w:val="5"/>
  </w:num>
  <w:num w:numId="26" w16cid:durableId="1256090318">
    <w:abstractNumId w:val="5"/>
  </w:num>
  <w:num w:numId="27" w16cid:durableId="1196626235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SortMethod w:val="0000"/>
  <w:defaultTabStop w:val="504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5F0"/>
    <w:rsid w:val="00010DFC"/>
    <w:rsid w:val="0002403B"/>
    <w:rsid w:val="00056F40"/>
    <w:rsid w:val="00062206"/>
    <w:rsid w:val="0006234C"/>
    <w:rsid w:val="0006782F"/>
    <w:rsid w:val="00072441"/>
    <w:rsid w:val="00074B7A"/>
    <w:rsid w:val="00095A7D"/>
    <w:rsid w:val="000B1B6E"/>
    <w:rsid w:val="000B6621"/>
    <w:rsid w:val="000C2DB7"/>
    <w:rsid w:val="000C7347"/>
    <w:rsid w:val="000D684E"/>
    <w:rsid w:val="000E312D"/>
    <w:rsid w:val="000E504B"/>
    <w:rsid w:val="000F2A13"/>
    <w:rsid w:val="00100F2B"/>
    <w:rsid w:val="001079EC"/>
    <w:rsid w:val="00117187"/>
    <w:rsid w:val="001358E5"/>
    <w:rsid w:val="001361FE"/>
    <w:rsid w:val="00137A64"/>
    <w:rsid w:val="00146310"/>
    <w:rsid w:val="00146B3B"/>
    <w:rsid w:val="00146D74"/>
    <w:rsid w:val="0015459A"/>
    <w:rsid w:val="001555E3"/>
    <w:rsid w:val="00163045"/>
    <w:rsid w:val="0016672F"/>
    <w:rsid w:val="0017266D"/>
    <w:rsid w:val="00175CD7"/>
    <w:rsid w:val="0018120B"/>
    <w:rsid w:val="001A1D94"/>
    <w:rsid w:val="001A69D4"/>
    <w:rsid w:val="001B10DD"/>
    <w:rsid w:val="001B215C"/>
    <w:rsid w:val="001B5DB7"/>
    <w:rsid w:val="001D797E"/>
    <w:rsid w:val="001E08E8"/>
    <w:rsid w:val="001E70C5"/>
    <w:rsid w:val="001E7D1A"/>
    <w:rsid w:val="001F3537"/>
    <w:rsid w:val="00207AA2"/>
    <w:rsid w:val="002169E6"/>
    <w:rsid w:val="00226AC1"/>
    <w:rsid w:val="00231B70"/>
    <w:rsid w:val="002421B8"/>
    <w:rsid w:val="00246916"/>
    <w:rsid w:val="00251232"/>
    <w:rsid w:val="00257ADB"/>
    <w:rsid w:val="0026677D"/>
    <w:rsid w:val="00272FB8"/>
    <w:rsid w:val="0027486E"/>
    <w:rsid w:val="00275DE9"/>
    <w:rsid w:val="002831FB"/>
    <w:rsid w:val="00287AC9"/>
    <w:rsid w:val="002B3A44"/>
    <w:rsid w:val="002C4BC2"/>
    <w:rsid w:val="002E3279"/>
    <w:rsid w:val="002E4833"/>
    <w:rsid w:val="002E63F7"/>
    <w:rsid w:val="002E6CA5"/>
    <w:rsid w:val="0030192C"/>
    <w:rsid w:val="00317973"/>
    <w:rsid w:val="00323931"/>
    <w:rsid w:val="003319EA"/>
    <w:rsid w:val="00340FE3"/>
    <w:rsid w:val="00341883"/>
    <w:rsid w:val="003430A7"/>
    <w:rsid w:val="003445B3"/>
    <w:rsid w:val="00344683"/>
    <w:rsid w:val="00350A30"/>
    <w:rsid w:val="0035635E"/>
    <w:rsid w:val="00357881"/>
    <w:rsid w:val="003658FB"/>
    <w:rsid w:val="003719DF"/>
    <w:rsid w:val="00383301"/>
    <w:rsid w:val="00390DEB"/>
    <w:rsid w:val="00392A8D"/>
    <w:rsid w:val="003A5749"/>
    <w:rsid w:val="003B49A5"/>
    <w:rsid w:val="003C4770"/>
    <w:rsid w:val="003D0A51"/>
    <w:rsid w:val="003D2C2B"/>
    <w:rsid w:val="003F14FB"/>
    <w:rsid w:val="003F35C6"/>
    <w:rsid w:val="0040467C"/>
    <w:rsid w:val="00407EE6"/>
    <w:rsid w:val="004117E6"/>
    <w:rsid w:val="0042225D"/>
    <w:rsid w:val="00427E66"/>
    <w:rsid w:val="00433A91"/>
    <w:rsid w:val="00436CC6"/>
    <w:rsid w:val="0045467B"/>
    <w:rsid w:val="00473748"/>
    <w:rsid w:val="004801FE"/>
    <w:rsid w:val="00484B7B"/>
    <w:rsid w:val="00484E93"/>
    <w:rsid w:val="004862B5"/>
    <w:rsid w:val="00496F2F"/>
    <w:rsid w:val="004A05CD"/>
    <w:rsid w:val="004A26F2"/>
    <w:rsid w:val="004A3D78"/>
    <w:rsid w:val="004A6B8D"/>
    <w:rsid w:val="004B1DAA"/>
    <w:rsid w:val="00503A4A"/>
    <w:rsid w:val="00505034"/>
    <w:rsid w:val="0050572D"/>
    <w:rsid w:val="005369CC"/>
    <w:rsid w:val="0055569B"/>
    <w:rsid w:val="00571D4C"/>
    <w:rsid w:val="00573D7B"/>
    <w:rsid w:val="00593324"/>
    <w:rsid w:val="005A3EFF"/>
    <w:rsid w:val="005A4338"/>
    <w:rsid w:val="005D36AF"/>
    <w:rsid w:val="005D6621"/>
    <w:rsid w:val="005D7B47"/>
    <w:rsid w:val="005E3353"/>
    <w:rsid w:val="005E7207"/>
    <w:rsid w:val="005F36A2"/>
    <w:rsid w:val="005F376C"/>
    <w:rsid w:val="005F4869"/>
    <w:rsid w:val="00604613"/>
    <w:rsid w:val="00605597"/>
    <w:rsid w:val="006105D3"/>
    <w:rsid w:val="006166E9"/>
    <w:rsid w:val="0062545E"/>
    <w:rsid w:val="006309FB"/>
    <w:rsid w:val="00631F5E"/>
    <w:rsid w:val="006545F2"/>
    <w:rsid w:val="006638EB"/>
    <w:rsid w:val="006745D9"/>
    <w:rsid w:val="00677587"/>
    <w:rsid w:val="00683315"/>
    <w:rsid w:val="00693B43"/>
    <w:rsid w:val="006B27D2"/>
    <w:rsid w:val="006B2DC8"/>
    <w:rsid w:val="006C0E36"/>
    <w:rsid w:val="006D714B"/>
    <w:rsid w:val="006E3ECA"/>
    <w:rsid w:val="006E4617"/>
    <w:rsid w:val="006F474A"/>
    <w:rsid w:val="0070422F"/>
    <w:rsid w:val="00712A28"/>
    <w:rsid w:val="00716D18"/>
    <w:rsid w:val="007201A1"/>
    <w:rsid w:val="007207BB"/>
    <w:rsid w:val="00721727"/>
    <w:rsid w:val="00722A03"/>
    <w:rsid w:val="00723DCB"/>
    <w:rsid w:val="00736158"/>
    <w:rsid w:val="00736CAA"/>
    <w:rsid w:val="007471FB"/>
    <w:rsid w:val="0075158F"/>
    <w:rsid w:val="0076037F"/>
    <w:rsid w:val="00764B73"/>
    <w:rsid w:val="00771B8A"/>
    <w:rsid w:val="0078383E"/>
    <w:rsid w:val="007848E1"/>
    <w:rsid w:val="007854C0"/>
    <w:rsid w:val="007860B5"/>
    <w:rsid w:val="00786C52"/>
    <w:rsid w:val="00791455"/>
    <w:rsid w:val="00794888"/>
    <w:rsid w:val="007948C8"/>
    <w:rsid w:val="007963E8"/>
    <w:rsid w:val="007B58A6"/>
    <w:rsid w:val="007C66E0"/>
    <w:rsid w:val="007D5085"/>
    <w:rsid w:val="007D7ADA"/>
    <w:rsid w:val="007E482A"/>
    <w:rsid w:val="007E7A2B"/>
    <w:rsid w:val="007F1FDE"/>
    <w:rsid w:val="007F2755"/>
    <w:rsid w:val="008065F2"/>
    <w:rsid w:val="00815000"/>
    <w:rsid w:val="00821FBE"/>
    <w:rsid w:val="00825B43"/>
    <w:rsid w:val="0082628F"/>
    <w:rsid w:val="00830F5D"/>
    <w:rsid w:val="00836FB8"/>
    <w:rsid w:val="008457EF"/>
    <w:rsid w:val="008755D5"/>
    <w:rsid w:val="00880894"/>
    <w:rsid w:val="0088799F"/>
    <w:rsid w:val="008A5489"/>
    <w:rsid w:val="008A6A21"/>
    <w:rsid w:val="008B6DFE"/>
    <w:rsid w:val="008C1037"/>
    <w:rsid w:val="008C6C76"/>
    <w:rsid w:val="008D460F"/>
    <w:rsid w:val="008F65C9"/>
    <w:rsid w:val="00902617"/>
    <w:rsid w:val="00906291"/>
    <w:rsid w:val="00913D24"/>
    <w:rsid w:val="00917AAE"/>
    <w:rsid w:val="0092351B"/>
    <w:rsid w:val="0092752A"/>
    <w:rsid w:val="00956C03"/>
    <w:rsid w:val="009664ED"/>
    <w:rsid w:val="00973693"/>
    <w:rsid w:val="0097435A"/>
    <w:rsid w:val="00977D37"/>
    <w:rsid w:val="0098122C"/>
    <w:rsid w:val="00985D65"/>
    <w:rsid w:val="00987D83"/>
    <w:rsid w:val="009942F9"/>
    <w:rsid w:val="00995587"/>
    <w:rsid w:val="00997474"/>
    <w:rsid w:val="009A01E5"/>
    <w:rsid w:val="009A0DB7"/>
    <w:rsid w:val="009A4630"/>
    <w:rsid w:val="009C1E08"/>
    <w:rsid w:val="009D6AE4"/>
    <w:rsid w:val="009D7FE9"/>
    <w:rsid w:val="009E253D"/>
    <w:rsid w:val="00A020E4"/>
    <w:rsid w:val="00A10920"/>
    <w:rsid w:val="00A12D52"/>
    <w:rsid w:val="00A15B1F"/>
    <w:rsid w:val="00A17FAE"/>
    <w:rsid w:val="00A2460C"/>
    <w:rsid w:val="00A26BC3"/>
    <w:rsid w:val="00A32D43"/>
    <w:rsid w:val="00A32EC5"/>
    <w:rsid w:val="00A34BCD"/>
    <w:rsid w:val="00A442B4"/>
    <w:rsid w:val="00A464D9"/>
    <w:rsid w:val="00A52952"/>
    <w:rsid w:val="00A651AA"/>
    <w:rsid w:val="00A70BC2"/>
    <w:rsid w:val="00A8285E"/>
    <w:rsid w:val="00AA32B0"/>
    <w:rsid w:val="00AB5AC1"/>
    <w:rsid w:val="00AC1591"/>
    <w:rsid w:val="00AC6E69"/>
    <w:rsid w:val="00AD3A22"/>
    <w:rsid w:val="00B004E5"/>
    <w:rsid w:val="00B1323C"/>
    <w:rsid w:val="00B1558E"/>
    <w:rsid w:val="00B224AF"/>
    <w:rsid w:val="00B25829"/>
    <w:rsid w:val="00B36C5D"/>
    <w:rsid w:val="00B36FB6"/>
    <w:rsid w:val="00B4063C"/>
    <w:rsid w:val="00B46B15"/>
    <w:rsid w:val="00B60F1C"/>
    <w:rsid w:val="00B90F0C"/>
    <w:rsid w:val="00B92DF6"/>
    <w:rsid w:val="00BA6529"/>
    <w:rsid w:val="00BA6CE8"/>
    <w:rsid w:val="00BA7957"/>
    <w:rsid w:val="00BB1BD9"/>
    <w:rsid w:val="00BB7BB6"/>
    <w:rsid w:val="00BB7E8B"/>
    <w:rsid w:val="00BC3D98"/>
    <w:rsid w:val="00BD5E58"/>
    <w:rsid w:val="00BE2DD9"/>
    <w:rsid w:val="00BE50CD"/>
    <w:rsid w:val="00BF55C5"/>
    <w:rsid w:val="00BF5ACC"/>
    <w:rsid w:val="00C107EF"/>
    <w:rsid w:val="00C13A92"/>
    <w:rsid w:val="00C173ED"/>
    <w:rsid w:val="00C21494"/>
    <w:rsid w:val="00C23BC0"/>
    <w:rsid w:val="00C33731"/>
    <w:rsid w:val="00C40E5C"/>
    <w:rsid w:val="00C4147D"/>
    <w:rsid w:val="00C422A8"/>
    <w:rsid w:val="00C64510"/>
    <w:rsid w:val="00C645C2"/>
    <w:rsid w:val="00C66A02"/>
    <w:rsid w:val="00C705F0"/>
    <w:rsid w:val="00C73C29"/>
    <w:rsid w:val="00C76681"/>
    <w:rsid w:val="00C76ABA"/>
    <w:rsid w:val="00C90D8B"/>
    <w:rsid w:val="00CA177F"/>
    <w:rsid w:val="00CA2452"/>
    <w:rsid w:val="00CA2BE9"/>
    <w:rsid w:val="00CB3024"/>
    <w:rsid w:val="00CE373F"/>
    <w:rsid w:val="00CF1663"/>
    <w:rsid w:val="00CF6F09"/>
    <w:rsid w:val="00D100E6"/>
    <w:rsid w:val="00D26188"/>
    <w:rsid w:val="00D34B5E"/>
    <w:rsid w:val="00D419E5"/>
    <w:rsid w:val="00D42ADE"/>
    <w:rsid w:val="00D51CDD"/>
    <w:rsid w:val="00D5243E"/>
    <w:rsid w:val="00D641E4"/>
    <w:rsid w:val="00D71FF5"/>
    <w:rsid w:val="00D80B80"/>
    <w:rsid w:val="00D863D8"/>
    <w:rsid w:val="00D90084"/>
    <w:rsid w:val="00DB2DF7"/>
    <w:rsid w:val="00DC4304"/>
    <w:rsid w:val="00DC5EB3"/>
    <w:rsid w:val="00DC5F6F"/>
    <w:rsid w:val="00DD016F"/>
    <w:rsid w:val="00DD349E"/>
    <w:rsid w:val="00DE1A3C"/>
    <w:rsid w:val="00DE6510"/>
    <w:rsid w:val="00DF1998"/>
    <w:rsid w:val="00DF3C26"/>
    <w:rsid w:val="00E04179"/>
    <w:rsid w:val="00E04AB6"/>
    <w:rsid w:val="00E214FB"/>
    <w:rsid w:val="00E22C16"/>
    <w:rsid w:val="00E433AA"/>
    <w:rsid w:val="00E4784E"/>
    <w:rsid w:val="00E519AE"/>
    <w:rsid w:val="00E524DF"/>
    <w:rsid w:val="00E548B4"/>
    <w:rsid w:val="00E56324"/>
    <w:rsid w:val="00E576B3"/>
    <w:rsid w:val="00E616C8"/>
    <w:rsid w:val="00E73700"/>
    <w:rsid w:val="00E81ECB"/>
    <w:rsid w:val="00E943A4"/>
    <w:rsid w:val="00E94673"/>
    <w:rsid w:val="00EA0BDF"/>
    <w:rsid w:val="00EB568C"/>
    <w:rsid w:val="00EC3DFB"/>
    <w:rsid w:val="00EE0038"/>
    <w:rsid w:val="00EE0FAC"/>
    <w:rsid w:val="00EF62BC"/>
    <w:rsid w:val="00F02D7D"/>
    <w:rsid w:val="00F215D5"/>
    <w:rsid w:val="00F23AB9"/>
    <w:rsid w:val="00F44DBA"/>
    <w:rsid w:val="00F4584A"/>
    <w:rsid w:val="00F54C85"/>
    <w:rsid w:val="00F559C6"/>
    <w:rsid w:val="00F56D02"/>
    <w:rsid w:val="00F6056B"/>
    <w:rsid w:val="00F677FF"/>
    <w:rsid w:val="00F72270"/>
    <w:rsid w:val="00F808F0"/>
    <w:rsid w:val="00F8393E"/>
    <w:rsid w:val="00F92A16"/>
    <w:rsid w:val="00FA330E"/>
    <w:rsid w:val="00FD1CF4"/>
    <w:rsid w:val="00FD4A55"/>
    <w:rsid w:val="00FE0059"/>
    <w:rsid w:val="00FF4CFA"/>
    <w:rsid w:val="00FF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55F8A956"/>
  <w15:docId w15:val="{4A83C2E7-27BB-4423-8ABC-8AD33B881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73D7B"/>
    <w:pPr>
      <w:autoSpaceDE w:val="0"/>
      <w:autoSpaceDN w:val="0"/>
      <w:adjustRightInd w:val="0"/>
      <w:spacing w:after="120" w:line="264" w:lineRule="auto"/>
      <w:jc w:val="both"/>
    </w:pPr>
    <w:rPr>
      <w:rFonts w:ascii="Verdana" w:eastAsiaTheme="minorEastAsia" w:hAnsi="Verdana" w:cs="ArialMT"/>
      <w:lang w:val="en-GB"/>
    </w:rPr>
  </w:style>
  <w:style w:type="paragraph" w:styleId="1">
    <w:name w:val="heading 1"/>
    <w:basedOn w:val="a0"/>
    <w:next w:val="a0"/>
    <w:link w:val="10"/>
    <w:uiPriority w:val="99"/>
    <w:qFormat/>
    <w:rsid w:val="00BB1BD9"/>
    <w:pPr>
      <w:keepNext/>
      <w:numPr>
        <w:numId w:val="1"/>
      </w:numPr>
      <w:tabs>
        <w:tab w:val="left" w:pos="7110"/>
      </w:tabs>
      <w:autoSpaceDE/>
      <w:autoSpaceDN/>
      <w:adjustRightInd/>
      <w:spacing w:before="480" w:after="160"/>
      <w:jc w:val="left"/>
      <w:outlineLvl w:val="0"/>
    </w:pPr>
    <w:rPr>
      <w:rFonts w:eastAsia="Times New Roman" w:cs="Times New Roman"/>
      <w:b/>
      <w:bCs/>
      <w:caps/>
      <w:sz w:val="22"/>
      <w:szCs w:val="32"/>
    </w:rPr>
  </w:style>
  <w:style w:type="paragraph" w:styleId="2">
    <w:name w:val="heading 2"/>
    <w:basedOn w:val="1"/>
    <w:next w:val="a0"/>
    <w:link w:val="20"/>
    <w:uiPriority w:val="99"/>
    <w:qFormat/>
    <w:rsid w:val="00BB1BD9"/>
    <w:pPr>
      <w:numPr>
        <w:ilvl w:val="1"/>
      </w:numPr>
      <w:tabs>
        <w:tab w:val="clear" w:pos="7110"/>
      </w:tabs>
      <w:spacing w:before="400"/>
      <w:outlineLvl w:val="1"/>
    </w:pPr>
    <w:rPr>
      <w:caps w:val="0"/>
    </w:rPr>
  </w:style>
  <w:style w:type="paragraph" w:styleId="3">
    <w:name w:val="heading 3"/>
    <w:basedOn w:val="2"/>
    <w:next w:val="a0"/>
    <w:link w:val="30"/>
    <w:uiPriority w:val="99"/>
    <w:qFormat/>
    <w:rsid w:val="00BB1BD9"/>
    <w:pPr>
      <w:numPr>
        <w:ilvl w:val="2"/>
      </w:numPr>
      <w:spacing w:before="320"/>
      <w:outlineLvl w:val="2"/>
    </w:pPr>
    <w:rPr>
      <w:bCs w:val="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40">
    <w:name w:val="heading 4"/>
    <w:basedOn w:val="3"/>
    <w:next w:val="a0"/>
    <w:link w:val="41"/>
    <w:uiPriority w:val="99"/>
    <w:qFormat/>
    <w:rsid w:val="00BB1BD9"/>
    <w:pPr>
      <w:numPr>
        <w:ilvl w:val="3"/>
      </w:numPr>
      <w:spacing w:before="240"/>
      <w:outlineLvl w:val="3"/>
    </w:pPr>
    <w:rPr>
      <w:b w:val="0"/>
      <w:szCs w:val="24"/>
      <w:lang w:eastAsia="zh-TW"/>
    </w:rPr>
  </w:style>
  <w:style w:type="paragraph" w:styleId="5">
    <w:name w:val="heading 5"/>
    <w:basedOn w:val="a0"/>
    <w:next w:val="a0"/>
    <w:link w:val="50"/>
    <w:uiPriority w:val="99"/>
    <w:qFormat/>
    <w:rsid w:val="00BB1BD9"/>
    <w:pPr>
      <w:numPr>
        <w:ilvl w:val="4"/>
        <w:numId w:val="1"/>
      </w:numPr>
      <w:autoSpaceDE/>
      <w:autoSpaceDN/>
      <w:adjustRightInd/>
      <w:spacing w:before="240"/>
      <w:jc w:val="left"/>
      <w:outlineLvl w:val="4"/>
    </w:pPr>
    <w:rPr>
      <w:rFonts w:eastAsia="Times New Roman" w:cs="Times New Roman"/>
      <w:bCs/>
      <w:iCs/>
      <w:lang w:val="de-DE" w:eastAsia="zh-TW"/>
    </w:rPr>
  </w:style>
  <w:style w:type="paragraph" w:styleId="6">
    <w:name w:val="heading 6"/>
    <w:basedOn w:val="a0"/>
    <w:next w:val="a0"/>
    <w:link w:val="60"/>
    <w:qFormat/>
    <w:rsid w:val="00BB1BD9"/>
    <w:pPr>
      <w:keepNext/>
      <w:numPr>
        <w:ilvl w:val="5"/>
        <w:numId w:val="1"/>
      </w:numPr>
      <w:autoSpaceDE/>
      <w:autoSpaceDN/>
      <w:adjustRightInd/>
      <w:spacing w:line="240" w:lineRule="atLeast"/>
      <w:jc w:val="left"/>
      <w:outlineLvl w:val="5"/>
    </w:pPr>
    <w:rPr>
      <w:rFonts w:eastAsia="Times New Roman" w:cs="Arial"/>
      <w:snapToGrid w:val="0"/>
      <w:color w:val="000000"/>
      <w:u w:val="single"/>
    </w:rPr>
  </w:style>
  <w:style w:type="paragraph" w:styleId="7">
    <w:name w:val="heading 7"/>
    <w:basedOn w:val="a0"/>
    <w:next w:val="a0"/>
    <w:link w:val="70"/>
    <w:qFormat/>
    <w:rsid w:val="00BB1BD9"/>
    <w:pPr>
      <w:keepNext/>
      <w:numPr>
        <w:ilvl w:val="6"/>
        <w:numId w:val="1"/>
      </w:numPr>
      <w:autoSpaceDE/>
      <w:autoSpaceDN/>
      <w:adjustRightInd/>
      <w:jc w:val="left"/>
      <w:outlineLvl w:val="6"/>
    </w:pPr>
    <w:rPr>
      <w:rFonts w:eastAsia="Times New Roman" w:cs="Times New Roman"/>
      <w:i/>
      <w:iCs/>
    </w:rPr>
  </w:style>
  <w:style w:type="paragraph" w:styleId="8">
    <w:name w:val="heading 8"/>
    <w:basedOn w:val="a0"/>
    <w:next w:val="a0"/>
    <w:link w:val="80"/>
    <w:qFormat/>
    <w:rsid w:val="00BB1BD9"/>
    <w:pPr>
      <w:keepNext/>
      <w:numPr>
        <w:ilvl w:val="7"/>
        <w:numId w:val="1"/>
      </w:numPr>
      <w:autoSpaceDE/>
      <w:autoSpaceDN/>
      <w:adjustRightInd/>
      <w:jc w:val="left"/>
      <w:outlineLvl w:val="7"/>
    </w:pPr>
    <w:rPr>
      <w:rFonts w:eastAsia="Times New Roman" w:cs="Times New Roman"/>
      <w:b/>
      <w:bCs/>
      <w:sz w:val="18"/>
    </w:rPr>
  </w:style>
  <w:style w:type="paragraph" w:styleId="9">
    <w:name w:val="heading 9"/>
    <w:basedOn w:val="a0"/>
    <w:next w:val="a0"/>
    <w:link w:val="90"/>
    <w:qFormat/>
    <w:rsid w:val="00BB1BD9"/>
    <w:pPr>
      <w:keepNext/>
      <w:autoSpaceDE/>
      <w:autoSpaceDN/>
      <w:adjustRightInd/>
      <w:ind w:left="567"/>
      <w:jc w:val="left"/>
      <w:outlineLvl w:val="8"/>
    </w:pPr>
    <w:rPr>
      <w:rFonts w:eastAsia="Times New Roman" w:cs="Times New Roman"/>
      <w:b/>
      <w:bCs/>
      <w:color w:val="0000FF"/>
      <w:sz w:val="1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573D7B"/>
    <w:pPr>
      <w:tabs>
        <w:tab w:val="center" w:pos="4536"/>
        <w:tab w:val="right" w:pos="9072"/>
      </w:tabs>
      <w:spacing w:after="0"/>
    </w:pPr>
    <w:rPr>
      <w:b/>
      <w:bCs/>
    </w:rPr>
  </w:style>
  <w:style w:type="paragraph" w:styleId="a6">
    <w:name w:val="footer"/>
    <w:link w:val="a7"/>
    <w:uiPriority w:val="99"/>
    <w:unhideWhenUsed/>
    <w:rsid w:val="00573D7B"/>
    <w:pPr>
      <w:tabs>
        <w:tab w:val="center" w:pos="4536"/>
        <w:tab w:val="right" w:pos="9072"/>
      </w:tabs>
    </w:pPr>
    <w:rPr>
      <w:rFonts w:ascii="Verdana" w:eastAsiaTheme="minorEastAsia" w:hAnsi="Verdana" w:cs="ArialMT"/>
      <w:sz w:val="16"/>
      <w:lang w:val="en-GB"/>
    </w:rPr>
  </w:style>
  <w:style w:type="paragraph" w:customStyle="1" w:styleId="figuurtitel">
    <w:name w:val="figuurtitel"/>
    <w:basedOn w:val="a0"/>
    <w:next w:val="a0"/>
    <w:rsid w:val="00D90084"/>
    <w:pPr>
      <w:spacing w:before="120"/>
    </w:pPr>
    <w:rPr>
      <w:i/>
    </w:rPr>
  </w:style>
  <w:style w:type="paragraph" w:styleId="TOC1">
    <w:name w:val="toc 1"/>
    <w:aliases w:val="TSPSL1"/>
    <w:next w:val="a0"/>
    <w:autoRedefine/>
    <w:uiPriority w:val="39"/>
    <w:rsid w:val="00573D7B"/>
    <w:pPr>
      <w:tabs>
        <w:tab w:val="left" w:pos="440"/>
        <w:tab w:val="right" w:leader="dot" w:pos="9779"/>
      </w:tabs>
      <w:spacing w:before="80" w:after="80" w:line="288" w:lineRule="auto"/>
      <w:contextualSpacing/>
      <w:jc w:val="both"/>
    </w:pPr>
    <w:rPr>
      <w:rFonts w:ascii="Verdana" w:eastAsia="Times New Roman" w:hAnsi="Verdana"/>
      <w:b/>
      <w:caps/>
      <w:noProof/>
      <w:color w:val="000000"/>
      <w:sz w:val="22"/>
      <w:szCs w:val="28"/>
      <w:lang w:val="en-GB" w:eastAsia="en-US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2">
    <w:name w:val="toc 2"/>
    <w:basedOn w:val="a0"/>
    <w:next w:val="a0"/>
    <w:autoRedefine/>
    <w:uiPriority w:val="39"/>
    <w:rsid w:val="00573D7B"/>
    <w:pPr>
      <w:tabs>
        <w:tab w:val="left" w:pos="1276"/>
        <w:tab w:val="right" w:pos="9941"/>
      </w:tabs>
      <w:autoSpaceDE/>
      <w:autoSpaceDN/>
      <w:adjustRightInd/>
      <w:spacing w:before="80"/>
      <w:ind w:left="1276" w:hanging="851"/>
      <w:contextualSpacing/>
    </w:pPr>
    <w:rPr>
      <w:rFonts w:eastAsia="Times New Roman" w:cs="Times New Roman"/>
      <w:b/>
      <w:bCs/>
      <w:noProof/>
      <w:lang w:eastAsia="en-US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a0"/>
    <w:next w:val="a0"/>
    <w:autoRedefine/>
    <w:uiPriority w:val="39"/>
    <w:rsid w:val="00573D7B"/>
    <w:pPr>
      <w:tabs>
        <w:tab w:val="right" w:pos="9769"/>
      </w:tabs>
      <w:autoSpaceDE/>
      <w:autoSpaceDN/>
      <w:adjustRightInd/>
      <w:spacing w:before="80"/>
      <w:ind w:left="1276" w:hanging="850"/>
      <w:contextualSpacing/>
    </w:pPr>
    <w:rPr>
      <w:rFonts w:eastAsia="Times New Roman" w:cs="Times New Roman"/>
      <w:noProof/>
      <w:lang w:eastAsia="en-US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customStyle="1" w:styleId="titeldocument">
    <w:name w:val="titel document"/>
    <w:basedOn w:val="1"/>
    <w:rsid w:val="00D90084"/>
    <w:pPr>
      <w:spacing w:before="1560" w:after="1680"/>
      <w:jc w:val="center"/>
      <w:outlineLvl w:val="9"/>
    </w:pPr>
    <w:rPr>
      <w:sz w:val="32"/>
    </w:rPr>
  </w:style>
  <w:style w:type="character" w:styleId="a8">
    <w:name w:val="page number"/>
    <w:basedOn w:val="a1"/>
    <w:semiHidden/>
    <w:rsid w:val="00D90084"/>
  </w:style>
  <w:style w:type="paragraph" w:styleId="TOC4">
    <w:name w:val="toc 4"/>
    <w:basedOn w:val="a0"/>
    <w:next w:val="a0"/>
    <w:autoRedefine/>
    <w:uiPriority w:val="99"/>
    <w:semiHidden/>
    <w:rsid w:val="00573D7B"/>
    <w:pPr>
      <w:autoSpaceDE/>
      <w:autoSpaceDN/>
      <w:adjustRightInd/>
      <w:spacing w:after="100"/>
      <w:ind w:left="660"/>
    </w:pPr>
    <w:rPr>
      <w:rFonts w:ascii="Arial" w:eastAsia="Times New Roman" w:hAnsi="Arial" w:cs="Times New Roman"/>
      <w:lang w:eastAsia="en-US"/>
    </w:rPr>
  </w:style>
  <w:style w:type="paragraph" w:styleId="TOC5">
    <w:name w:val="toc 5"/>
    <w:basedOn w:val="a0"/>
    <w:next w:val="a0"/>
    <w:autoRedefine/>
    <w:semiHidden/>
    <w:rsid w:val="00573D7B"/>
    <w:pPr>
      <w:autoSpaceDE/>
      <w:autoSpaceDN/>
      <w:adjustRightInd/>
      <w:ind w:left="960"/>
    </w:pPr>
    <w:rPr>
      <w:rFonts w:ascii="Arial" w:eastAsia="Times New Roman" w:hAnsi="Arial" w:cs="Times New Roman"/>
      <w:lang w:eastAsia="en-US"/>
    </w:rPr>
  </w:style>
  <w:style w:type="paragraph" w:styleId="TOC6">
    <w:name w:val="toc 6"/>
    <w:basedOn w:val="a0"/>
    <w:next w:val="a0"/>
    <w:autoRedefine/>
    <w:semiHidden/>
    <w:rsid w:val="00573D7B"/>
    <w:pPr>
      <w:autoSpaceDE/>
      <w:autoSpaceDN/>
      <w:adjustRightInd/>
      <w:ind w:left="1200"/>
    </w:pPr>
    <w:rPr>
      <w:rFonts w:ascii="Arial" w:eastAsia="Times New Roman" w:hAnsi="Arial" w:cs="Times New Roman"/>
      <w:lang w:eastAsia="en-US"/>
    </w:rPr>
  </w:style>
  <w:style w:type="paragraph" w:styleId="TOC7">
    <w:name w:val="toc 7"/>
    <w:basedOn w:val="a0"/>
    <w:next w:val="a0"/>
    <w:autoRedefine/>
    <w:semiHidden/>
    <w:rsid w:val="00573D7B"/>
    <w:pPr>
      <w:autoSpaceDE/>
      <w:autoSpaceDN/>
      <w:adjustRightInd/>
      <w:ind w:left="1440"/>
    </w:pPr>
    <w:rPr>
      <w:rFonts w:ascii="Arial" w:eastAsia="Times New Roman" w:hAnsi="Arial" w:cs="Times New Roman"/>
      <w:lang w:eastAsia="en-US"/>
    </w:rPr>
  </w:style>
  <w:style w:type="paragraph" w:styleId="TOC8">
    <w:name w:val="toc 8"/>
    <w:basedOn w:val="a0"/>
    <w:next w:val="a0"/>
    <w:autoRedefine/>
    <w:semiHidden/>
    <w:rsid w:val="00573D7B"/>
    <w:pPr>
      <w:autoSpaceDE/>
      <w:autoSpaceDN/>
      <w:adjustRightInd/>
      <w:ind w:left="1680"/>
    </w:pPr>
    <w:rPr>
      <w:rFonts w:ascii="Arial" w:eastAsia="Times New Roman" w:hAnsi="Arial" w:cs="Times New Roman"/>
      <w:szCs w:val="21"/>
      <w:lang w:eastAsia="en-US"/>
    </w:rPr>
  </w:style>
  <w:style w:type="paragraph" w:styleId="TOC9">
    <w:name w:val="toc 9"/>
    <w:basedOn w:val="a0"/>
    <w:next w:val="a0"/>
    <w:autoRedefine/>
    <w:semiHidden/>
    <w:rsid w:val="00573D7B"/>
    <w:pPr>
      <w:autoSpaceDE/>
      <w:autoSpaceDN/>
      <w:adjustRightInd/>
      <w:ind w:left="1920"/>
    </w:pPr>
    <w:rPr>
      <w:rFonts w:ascii="Arial" w:eastAsia="Times New Roman" w:hAnsi="Arial" w:cs="Times New Roman"/>
      <w:lang w:eastAsia="en-US"/>
    </w:rPr>
  </w:style>
  <w:style w:type="paragraph" w:styleId="11">
    <w:name w:val="index 1"/>
    <w:basedOn w:val="a0"/>
    <w:next w:val="a0"/>
    <w:semiHidden/>
    <w:rsid w:val="00D90084"/>
    <w:pPr>
      <w:tabs>
        <w:tab w:val="right" w:pos="3794"/>
      </w:tabs>
      <w:ind w:left="220" w:hanging="220"/>
    </w:pPr>
    <w:rPr>
      <w:rFonts w:ascii="Times New Roman" w:hAnsi="Times New Roman"/>
      <w:sz w:val="18"/>
    </w:rPr>
  </w:style>
  <w:style w:type="paragraph" w:styleId="21">
    <w:name w:val="index 2"/>
    <w:basedOn w:val="a0"/>
    <w:next w:val="a0"/>
    <w:semiHidden/>
    <w:rsid w:val="00D90084"/>
    <w:pPr>
      <w:tabs>
        <w:tab w:val="right" w:pos="3794"/>
      </w:tabs>
      <w:ind w:left="440" w:hanging="220"/>
    </w:pPr>
    <w:rPr>
      <w:rFonts w:ascii="Times New Roman" w:hAnsi="Times New Roman"/>
      <w:sz w:val="18"/>
    </w:rPr>
  </w:style>
  <w:style w:type="paragraph" w:styleId="31">
    <w:name w:val="index 3"/>
    <w:basedOn w:val="a0"/>
    <w:next w:val="a0"/>
    <w:semiHidden/>
    <w:rsid w:val="00D90084"/>
    <w:pPr>
      <w:tabs>
        <w:tab w:val="right" w:pos="3794"/>
      </w:tabs>
      <w:ind w:left="660" w:hanging="220"/>
    </w:pPr>
    <w:rPr>
      <w:rFonts w:ascii="Times New Roman" w:hAnsi="Times New Roman"/>
      <w:sz w:val="18"/>
    </w:rPr>
  </w:style>
  <w:style w:type="paragraph" w:styleId="42">
    <w:name w:val="index 4"/>
    <w:basedOn w:val="a0"/>
    <w:next w:val="a0"/>
    <w:semiHidden/>
    <w:rsid w:val="00D90084"/>
    <w:pPr>
      <w:tabs>
        <w:tab w:val="right" w:pos="3794"/>
      </w:tabs>
      <w:ind w:left="880" w:hanging="220"/>
    </w:pPr>
    <w:rPr>
      <w:rFonts w:ascii="Times New Roman" w:hAnsi="Times New Roman"/>
      <w:sz w:val="18"/>
    </w:rPr>
  </w:style>
  <w:style w:type="paragraph" w:styleId="51">
    <w:name w:val="index 5"/>
    <w:basedOn w:val="a0"/>
    <w:next w:val="a0"/>
    <w:semiHidden/>
    <w:rsid w:val="00D90084"/>
    <w:pPr>
      <w:tabs>
        <w:tab w:val="right" w:pos="3794"/>
      </w:tabs>
      <w:ind w:left="1100" w:hanging="220"/>
    </w:pPr>
    <w:rPr>
      <w:rFonts w:ascii="Times New Roman" w:hAnsi="Times New Roman"/>
      <w:sz w:val="18"/>
    </w:rPr>
  </w:style>
  <w:style w:type="paragraph" w:styleId="61">
    <w:name w:val="index 6"/>
    <w:basedOn w:val="a0"/>
    <w:next w:val="a0"/>
    <w:semiHidden/>
    <w:rsid w:val="00D90084"/>
    <w:pPr>
      <w:tabs>
        <w:tab w:val="right" w:pos="3794"/>
      </w:tabs>
      <w:ind w:left="1320" w:hanging="220"/>
    </w:pPr>
    <w:rPr>
      <w:rFonts w:ascii="Times New Roman" w:hAnsi="Times New Roman"/>
      <w:sz w:val="18"/>
    </w:rPr>
  </w:style>
  <w:style w:type="paragraph" w:styleId="71">
    <w:name w:val="index 7"/>
    <w:basedOn w:val="a0"/>
    <w:next w:val="a0"/>
    <w:semiHidden/>
    <w:rsid w:val="00D90084"/>
    <w:pPr>
      <w:tabs>
        <w:tab w:val="right" w:pos="3794"/>
      </w:tabs>
      <w:ind w:left="1540" w:hanging="220"/>
    </w:pPr>
    <w:rPr>
      <w:rFonts w:ascii="Times New Roman" w:hAnsi="Times New Roman"/>
      <w:sz w:val="18"/>
    </w:rPr>
  </w:style>
  <w:style w:type="paragraph" w:styleId="81">
    <w:name w:val="index 8"/>
    <w:basedOn w:val="a0"/>
    <w:next w:val="a0"/>
    <w:semiHidden/>
    <w:rsid w:val="00D90084"/>
    <w:pPr>
      <w:tabs>
        <w:tab w:val="right" w:pos="3794"/>
      </w:tabs>
      <w:ind w:left="1760" w:hanging="220"/>
    </w:pPr>
    <w:rPr>
      <w:rFonts w:ascii="Times New Roman" w:hAnsi="Times New Roman"/>
      <w:sz w:val="18"/>
    </w:rPr>
  </w:style>
  <w:style w:type="paragraph" w:styleId="91">
    <w:name w:val="index 9"/>
    <w:basedOn w:val="a0"/>
    <w:next w:val="a0"/>
    <w:semiHidden/>
    <w:rsid w:val="00D90084"/>
    <w:pPr>
      <w:tabs>
        <w:tab w:val="right" w:pos="3794"/>
      </w:tabs>
      <w:ind w:left="1980" w:hanging="220"/>
    </w:pPr>
    <w:rPr>
      <w:rFonts w:ascii="Times New Roman" w:hAnsi="Times New Roman"/>
      <w:sz w:val="18"/>
    </w:rPr>
  </w:style>
  <w:style w:type="paragraph" w:styleId="a9">
    <w:name w:val="index heading"/>
    <w:basedOn w:val="a0"/>
    <w:next w:val="11"/>
    <w:semiHidden/>
    <w:rsid w:val="00D90084"/>
    <w:pPr>
      <w:spacing w:before="240"/>
      <w:jc w:val="center"/>
    </w:pPr>
    <w:rPr>
      <w:rFonts w:ascii="Times New Roman" w:hAnsi="Times New Roman"/>
      <w:b/>
      <w:sz w:val="26"/>
    </w:rPr>
  </w:style>
  <w:style w:type="paragraph" w:customStyle="1" w:styleId="changebar">
    <w:name w:val="changebar"/>
    <w:basedOn w:val="a0"/>
    <w:next w:val="a0"/>
    <w:rsid w:val="00D90084"/>
    <w:pPr>
      <w:pBdr>
        <w:left w:val="single" w:sz="24" w:space="3" w:color="auto"/>
      </w:pBdr>
    </w:pPr>
  </w:style>
  <w:style w:type="paragraph" w:customStyle="1" w:styleId="placeholder">
    <w:name w:val="placeholder"/>
    <w:basedOn w:val="a0"/>
    <w:next w:val="a0"/>
    <w:rsid w:val="00D90084"/>
    <w:rPr>
      <w:i/>
    </w:rPr>
  </w:style>
  <w:style w:type="paragraph" w:customStyle="1" w:styleId="Titel1">
    <w:name w:val="Titel1"/>
    <w:basedOn w:val="a6"/>
    <w:rsid w:val="00D90084"/>
    <w:pPr>
      <w:jc w:val="center"/>
    </w:pPr>
    <w:rPr>
      <w:b/>
      <w:caps/>
    </w:rPr>
  </w:style>
  <w:style w:type="character" w:styleId="aa">
    <w:name w:val="annotation reference"/>
    <w:basedOn w:val="a1"/>
    <w:uiPriority w:val="99"/>
    <w:semiHidden/>
    <w:unhideWhenUsed/>
    <w:rsid w:val="00573D7B"/>
    <w:rPr>
      <w:rFonts w:ascii="Tahoma" w:hAnsi="Tahoma"/>
      <w:sz w:val="20"/>
      <w:szCs w:val="16"/>
    </w:rPr>
  </w:style>
  <w:style w:type="paragraph" w:styleId="ab">
    <w:name w:val="annotation text"/>
    <w:basedOn w:val="a0"/>
    <w:link w:val="ac"/>
    <w:rsid w:val="00573D7B"/>
    <w:pPr>
      <w:keepLine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</w:tabs>
      <w:ind w:left="357"/>
    </w:pPr>
  </w:style>
  <w:style w:type="paragraph" w:styleId="ad">
    <w:name w:val="Body Text"/>
    <w:basedOn w:val="a0"/>
    <w:link w:val="ae"/>
    <w:uiPriority w:val="99"/>
    <w:semiHidden/>
    <w:unhideWhenUsed/>
    <w:rsid w:val="00573D7B"/>
  </w:style>
  <w:style w:type="paragraph" w:styleId="22">
    <w:name w:val="Body Text 2"/>
    <w:basedOn w:val="a0"/>
    <w:semiHidden/>
    <w:rsid w:val="00D90084"/>
    <w:rPr>
      <w:rFonts w:cs="Arial"/>
      <w:color w:val="000000"/>
      <w:sz w:val="16"/>
    </w:rPr>
  </w:style>
  <w:style w:type="paragraph" w:styleId="af">
    <w:name w:val="Block Text"/>
    <w:basedOn w:val="a0"/>
    <w:semiHidden/>
    <w:rsid w:val="00C40E5C"/>
    <w:pPr>
      <w:ind w:left="-18" w:right="-108"/>
    </w:pPr>
  </w:style>
  <w:style w:type="paragraph" w:styleId="af0">
    <w:name w:val="Balloon Text"/>
    <w:basedOn w:val="a0"/>
    <w:link w:val="af1"/>
    <w:uiPriority w:val="99"/>
    <w:unhideWhenUsed/>
    <w:rsid w:val="00573D7B"/>
    <w:pPr>
      <w:spacing w:after="0"/>
    </w:pPr>
    <w:rPr>
      <w:rFonts w:ascii="Arial" w:hAnsi="Arial" w:cs="Segoe UI"/>
      <w:sz w:val="18"/>
      <w:szCs w:val="18"/>
    </w:rPr>
  </w:style>
  <w:style w:type="character" w:customStyle="1" w:styleId="af1">
    <w:name w:val="批注框文本 字符"/>
    <w:basedOn w:val="a1"/>
    <w:link w:val="af0"/>
    <w:uiPriority w:val="99"/>
    <w:rsid w:val="00573D7B"/>
    <w:rPr>
      <w:rFonts w:ascii="Arial" w:eastAsiaTheme="minorEastAsia" w:hAnsi="Arial" w:cs="Segoe UI"/>
      <w:sz w:val="18"/>
      <w:szCs w:val="18"/>
      <w:lang w:val="en-GB"/>
    </w:rPr>
  </w:style>
  <w:style w:type="paragraph" w:styleId="af2">
    <w:name w:val="annotation subject"/>
    <w:basedOn w:val="ab"/>
    <w:next w:val="ab"/>
    <w:link w:val="af3"/>
    <w:uiPriority w:val="99"/>
    <w:semiHidden/>
    <w:unhideWhenUsed/>
    <w:rsid w:val="003B49A5"/>
    <w:rPr>
      <w:b/>
      <w:bCs/>
    </w:rPr>
  </w:style>
  <w:style w:type="character" w:customStyle="1" w:styleId="ac">
    <w:name w:val="批注文字 字符"/>
    <w:basedOn w:val="a1"/>
    <w:link w:val="ab"/>
    <w:rsid w:val="00573D7B"/>
    <w:rPr>
      <w:rFonts w:ascii="Verdana" w:eastAsiaTheme="minorEastAsia" w:hAnsi="Verdana" w:cs="ArialMT"/>
      <w:lang w:val="en-GB"/>
    </w:rPr>
  </w:style>
  <w:style w:type="character" w:customStyle="1" w:styleId="af3">
    <w:name w:val="批注主题 字符"/>
    <w:basedOn w:val="ac"/>
    <w:link w:val="af2"/>
    <w:rsid w:val="003B49A5"/>
    <w:rPr>
      <w:rFonts w:ascii="Arial" w:eastAsiaTheme="minorEastAsia" w:hAnsi="Arial" w:cs="ArialMT"/>
      <w:lang w:val="nl-NL" w:eastAsia="en-US"/>
    </w:rPr>
  </w:style>
  <w:style w:type="paragraph" w:styleId="a">
    <w:name w:val="List Paragraph"/>
    <w:uiPriority w:val="1"/>
    <w:qFormat/>
    <w:rsid w:val="00573D7B"/>
    <w:pPr>
      <w:numPr>
        <w:numId w:val="7"/>
      </w:numPr>
      <w:spacing w:before="160" w:after="160" w:line="259" w:lineRule="auto"/>
      <w:contextualSpacing/>
    </w:pPr>
    <w:rPr>
      <w:rFonts w:ascii="Verdana" w:eastAsiaTheme="minorEastAsia" w:hAnsi="Verdana" w:cs="ArialMT"/>
    </w:rPr>
  </w:style>
  <w:style w:type="character" w:styleId="af4">
    <w:name w:val="Hyperlink"/>
    <w:basedOn w:val="a1"/>
    <w:uiPriority w:val="99"/>
    <w:unhideWhenUsed/>
    <w:rsid w:val="00573D7B"/>
    <w:rPr>
      <w:color w:val="0000FF" w:themeColor="hyperlink"/>
      <w:u w:val="single"/>
    </w:rPr>
  </w:style>
  <w:style w:type="paragraph" w:styleId="af5">
    <w:name w:val="Normal (Web)"/>
    <w:basedOn w:val="a0"/>
    <w:uiPriority w:val="99"/>
    <w:semiHidden/>
    <w:unhideWhenUsed/>
    <w:rsid w:val="00CA2452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character" w:styleId="af6">
    <w:name w:val="FollowedHyperlink"/>
    <w:basedOn w:val="a1"/>
    <w:uiPriority w:val="99"/>
    <w:semiHidden/>
    <w:unhideWhenUsed/>
    <w:rsid w:val="0040467C"/>
    <w:rPr>
      <w:color w:val="800080" w:themeColor="followedHyperlink"/>
      <w:u w:val="single"/>
    </w:rPr>
  </w:style>
  <w:style w:type="character" w:styleId="af7">
    <w:name w:val="Placeholder Text"/>
    <w:basedOn w:val="a1"/>
    <w:uiPriority w:val="99"/>
    <w:semiHidden/>
    <w:rsid w:val="00573D7B"/>
    <w:rPr>
      <w:color w:val="808080"/>
    </w:rPr>
  </w:style>
  <w:style w:type="table" w:styleId="af8">
    <w:name w:val="Table Grid"/>
    <w:basedOn w:val="a2"/>
    <w:uiPriority w:val="39"/>
    <w:rsid w:val="00573D7B"/>
    <w:rPr>
      <w:rFonts w:asciiTheme="minorHAnsi" w:eastAsiaTheme="minorEastAsia" w:hAnsiTheme="minorHAnsi" w:cstheme="minorBidi"/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 Spacing"/>
    <w:uiPriority w:val="1"/>
    <w:qFormat/>
    <w:rsid w:val="00830F5D"/>
    <w:pPr>
      <w:suppressAutoHyphens/>
    </w:pPr>
    <w:rPr>
      <w:rFonts w:ascii="Arial" w:hAnsi="Arial"/>
      <w:sz w:val="22"/>
      <w:lang w:val="nl-NL" w:eastAsia="en-US"/>
    </w:rPr>
  </w:style>
  <w:style w:type="paragraph" w:customStyle="1" w:styleId="DocHeaderLeft">
    <w:name w:val="DocHeader_Left"/>
    <w:locked/>
    <w:rsid w:val="00573D7B"/>
    <w:rPr>
      <w:rFonts w:ascii="Verdana" w:eastAsia="PMingLiU" w:hAnsi="Verdana"/>
      <w:szCs w:val="24"/>
      <w:lang w:val="en-GB" w:eastAsia="en-US"/>
    </w:rPr>
  </w:style>
  <w:style w:type="paragraph" w:customStyle="1" w:styleId="DocHeaderMiddleSection">
    <w:name w:val="DocHeader_MiddleSection"/>
    <w:locked/>
    <w:rsid w:val="00573D7B"/>
    <w:pPr>
      <w:tabs>
        <w:tab w:val="right" w:pos="9923"/>
      </w:tabs>
      <w:ind w:left="34"/>
      <w:jc w:val="center"/>
    </w:pPr>
    <w:rPr>
      <w:rFonts w:ascii="Verdana" w:eastAsia="PMingLiU" w:hAnsi="Verdana"/>
      <w:b/>
      <w:sz w:val="24"/>
      <w:szCs w:val="24"/>
      <w:lang w:val="en-GB" w:eastAsia="en-US"/>
    </w:rPr>
  </w:style>
  <w:style w:type="paragraph" w:customStyle="1" w:styleId="DocHeaderRight">
    <w:name w:val="DocHeader_Right"/>
    <w:locked/>
    <w:rsid w:val="00573D7B"/>
    <w:pPr>
      <w:tabs>
        <w:tab w:val="right" w:pos="2903"/>
        <w:tab w:val="right" w:pos="9923"/>
      </w:tabs>
      <w:jc w:val="right"/>
    </w:pPr>
    <w:rPr>
      <w:rFonts w:ascii="Verdana" w:eastAsia="PMingLiU" w:hAnsi="Verdana"/>
      <w:szCs w:val="24"/>
      <w:lang w:val="en-GB" w:eastAsia="en-US"/>
    </w:rPr>
  </w:style>
  <w:style w:type="paragraph" w:customStyle="1" w:styleId="DocFooterLeft">
    <w:name w:val="DocFooter_Left"/>
    <w:locked/>
    <w:rsid w:val="00573D7B"/>
    <w:pPr>
      <w:ind w:left="425" w:hanging="425"/>
    </w:pPr>
    <w:rPr>
      <w:rFonts w:ascii="Verdana" w:eastAsiaTheme="minorEastAsia" w:hAnsi="Verdana" w:cs="ArialMT"/>
      <w:noProof/>
      <w:lang w:val="en-GB"/>
    </w:rPr>
  </w:style>
  <w:style w:type="paragraph" w:customStyle="1" w:styleId="DocFooterMiddleSection">
    <w:name w:val="DocFooter_MiddleSection"/>
    <w:basedOn w:val="a0"/>
    <w:locked/>
    <w:rsid w:val="00573D7B"/>
    <w:pPr>
      <w:spacing w:after="0"/>
      <w:ind w:left="425" w:hanging="425"/>
    </w:pPr>
  </w:style>
  <w:style w:type="table" w:customStyle="1" w:styleId="TableGrid1">
    <w:name w:val="Table Grid1"/>
    <w:basedOn w:val="a2"/>
    <w:next w:val="af8"/>
    <w:uiPriority w:val="59"/>
    <w:rsid w:val="00573D7B"/>
    <w:rPr>
      <w:rFonts w:eastAsia="Times New Roman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2"/>
    <w:next w:val="af8"/>
    <w:uiPriority w:val="39"/>
    <w:rsid w:val="00F23AB9"/>
    <w:rPr>
      <w:rFonts w:ascii="Calibri" w:eastAsia="宋体" w:hAnsi="Calibri"/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2"/>
    <w:next w:val="af8"/>
    <w:uiPriority w:val="39"/>
    <w:rsid w:val="00F23AB9"/>
    <w:rPr>
      <w:rFonts w:ascii="Calibri" w:eastAsia="宋体" w:hAnsi="Calibri"/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正文文本 字符"/>
    <w:basedOn w:val="a1"/>
    <w:link w:val="ad"/>
    <w:uiPriority w:val="99"/>
    <w:semiHidden/>
    <w:rsid w:val="00573D7B"/>
    <w:rPr>
      <w:rFonts w:ascii="Verdana" w:eastAsiaTheme="minorEastAsia" w:hAnsi="Verdana" w:cs="ArialMT"/>
      <w:lang w:val="en-GB"/>
    </w:rPr>
  </w:style>
  <w:style w:type="paragraph" w:customStyle="1" w:styleId="2ndlevelNormal">
    <w:name w:val="2nd level Normal"/>
    <w:basedOn w:val="a0"/>
    <w:qFormat/>
    <w:rsid w:val="00573D7B"/>
    <w:pPr>
      <w:autoSpaceDE/>
      <w:autoSpaceDN/>
      <w:adjustRightInd/>
      <w:spacing w:before="120" w:line="240" w:lineRule="auto"/>
      <w:ind w:left="1418"/>
      <w:jc w:val="left"/>
    </w:pPr>
    <w:rPr>
      <w:rFonts w:ascii="Arial" w:eastAsia="PMingLiU" w:hAnsi="Arial" w:cs="Times New Roman"/>
      <w:sz w:val="22"/>
      <w:szCs w:val="22"/>
      <w:lang w:eastAsia="en-US"/>
    </w:rPr>
  </w:style>
  <w:style w:type="paragraph" w:styleId="32">
    <w:name w:val="Body Text 3"/>
    <w:basedOn w:val="a0"/>
    <w:link w:val="33"/>
    <w:uiPriority w:val="99"/>
    <w:semiHidden/>
    <w:unhideWhenUsed/>
    <w:rsid w:val="00573D7B"/>
    <w:rPr>
      <w:szCs w:val="16"/>
    </w:rPr>
  </w:style>
  <w:style w:type="character" w:customStyle="1" w:styleId="33">
    <w:name w:val="正文文本 3 字符"/>
    <w:basedOn w:val="a1"/>
    <w:link w:val="32"/>
    <w:uiPriority w:val="99"/>
    <w:semiHidden/>
    <w:rsid w:val="00573D7B"/>
    <w:rPr>
      <w:rFonts w:ascii="Verdana" w:eastAsiaTheme="minorEastAsia" w:hAnsi="Verdana" w:cs="ArialMT"/>
      <w:szCs w:val="16"/>
      <w:lang w:val="en-GB"/>
    </w:rPr>
  </w:style>
  <w:style w:type="paragraph" w:styleId="afa">
    <w:name w:val="caption"/>
    <w:basedOn w:val="a0"/>
    <w:next w:val="a0"/>
    <w:qFormat/>
    <w:rsid w:val="00573D7B"/>
    <w:rPr>
      <w:rFonts w:cs="Arial"/>
      <w:i/>
      <w:iCs/>
    </w:rPr>
  </w:style>
  <w:style w:type="paragraph" w:customStyle="1" w:styleId="DocFooterRight">
    <w:name w:val="DocFooter_Right"/>
    <w:rsid w:val="00573D7B"/>
    <w:pPr>
      <w:spacing w:after="160" w:line="259" w:lineRule="auto"/>
      <w:jc w:val="right"/>
    </w:pPr>
    <w:rPr>
      <w:rFonts w:ascii="Verdana" w:eastAsiaTheme="minorEastAsia" w:hAnsi="Verdana" w:cs="ArialMT"/>
      <w:lang w:val="en-GB"/>
    </w:rPr>
  </w:style>
  <w:style w:type="paragraph" w:styleId="afb">
    <w:name w:val="Document Map"/>
    <w:basedOn w:val="a0"/>
    <w:link w:val="afc"/>
    <w:uiPriority w:val="99"/>
    <w:semiHidden/>
    <w:unhideWhenUsed/>
    <w:rsid w:val="00573D7B"/>
    <w:pPr>
      <w:spacing w:after="0"/>
    </w:pPr>
    <w:rPr>
      <w:rFonts w:cs="Cordia New"/>
      <w:sz w:val="16"/>
      <w:szCs w:val="16"/>
    </w:rPr>
  </w:style>
  <w:style w:type="character" w:customStyle="1" w:styleId="afc">
    <w:name w:val="文档结构图 字符"/>
    <w:basedOn w:val="a1"/>
    <w:link w:val="afb"/>
    <w:uiPriority w:val="99"/>
    <w:semiHidden/>
    <w:rsid w:val="00573D7B"/>
    <w:rPr>
      <w:rFonts w:ascii="Verdana" w:eastAsiaTheme="minorEastAsia" w:hAnsi="Verdana" w:cs="Cordia New"/>
      <w:sz w:val="16"/>
      <w:szCs w:val="16"/>
      <w:lang w:val="en-GB"/>
    </w:rPr>
  </w:style>
  <w:style w:type="character" w:customStyle="1" w:styleId="a7">
    <w:name w:val="页脚 字符"/>
    <w:basedOn w:val="a1"/>
    <w:link w:val="a6"/>
    <w:uiPriority w:val="99"/>
    <w:rsid w:val="00573D7B"/>
    <w:rPr>
      <w:rFonts w:ascii="Verdana" w:eastAsiaTheme="minorEastAsia" w:hAnsi="Verdana" w:cs="ArialMT"/>
      <w:sz w:val="16"/>
      <w:lang w:val="en-GB"/>
    </w:rPr>
  </w:style>
  <w:style w:type="character" w:styleId="afd">
    <w:name w:val="footnote reference"/>
    <w:basedOn w:val="a1"/>
    <w:uiPriority w:val="99"/>
    <w:semiHidden/>
    <w:unhideWhenUsed/>
    <w:rsid w:val="00573D7B"/>
    <w:rPr>
      <w:vertAlign w:val="superscript"/>
    </w:rPr>
  </w:style>
  <w:style w:type="paragraph" w:styleId="afe">
    <w:name w:val="footnote text"/>
    <w:basedOn w:val="a0"/>
    <w:link w:val="aff"/>
    <w:uiPriority w:val="99"/>
    <w:semiHidden/>
    <w:unhideWhenUsed/>
    <w:rsid w:val="00573D7B"/>
    <w:pPr>
      <w:spacing w:after="0" w:line="240" w:lineRule="auto"/>
    </w:pPr>
  </w:style>
  <w:style w:type="character" w:customStyle="1" w:styleId="aff">
    <w:name w:val="脚注文本 字符"/>
    <w:basedOn w:val="a1"/>
    <w:link w:val="afe"/>
    <w:uiPriority w:val="99"/>
    <w:semiHidden/>
    <w:rsid w:val="00573D7B"/>
    <w:rPr>
      <w:rFonts w:ascii="Verdana" w:eastAsiaTheme="minorEastAsia" w:hAnsi="Verdana" w:cs="ArialMT"/>
      <w:lang w:val="en-GB"/>
    </w:rPr>
  </w:style>
  <w:style w:type="character" w:customStyle="1" w:styleId="a5">
    <w:name w:val="页眉 字符"/>
    <w:basedOn w:val="a1"/>
    <w:link w:val="a4"/>
    <w:uiPriority w:val="99"/>
    <w:rsid w:val="00573D7B"/>
    <w:rPr>
      <w:rFonts w:ascii="Verdana" w:eastAsiaTheme="minorEastAsia" w:hAnsi="Verdana" w:cs="ArialMT"/>
      <w:b/>
      <w:bCs/>
      <w:lang w:val="en-GB"/>
    </w:rPr>
  </w:style>
  <w:style w:type="character" w:customStyle="1" w:styleId="10">
    <w:name w:val="标题 1 字符"/>
    <w:link w:val="1"/>
    <w:uiPriority w:val="99"/>
    <w:rsid w:val="00BB1BD9"/>
    <w:rPr>
      <w:rFonts w:ascii="Verdana" w:eastAsia="Times New Roman" w:hAnsi="Verdana"/>
      <w:b/>
      <w:bCs/>
      <w:caps/>
      <w:sz w:val="22"/>
      <w:szCs w:val="32"/>
      <w:lang w:val="en-GB"/>
    </w:rPr>
  </w:style>
  <w:style w:type="character" w:customStyle="1" w:styleId="20">
    <w:name w:val="标题 2 字符"/>
    <w:link w:val="2"/>
    <w:uiPriority w:val="99"/>
    <w:rsid w:val="00BB1BD9"/>
    <w:rPr>
      <w:rFonts w:ascii="Verdana" w:eastAsia="Times New Roman" w:hAnsi="Verdana"/>
      <w:b/>
      <w:bCs/>
      <w:sz w:val="22"/>
      <w:szCs w:val="32"/>
      <w:lang w:val="en-GB"/>
    </w:rPr>
  </w:style>
  <w:style w:type="paragraph" w:customStyle="1" w:styleId="Heading2liststyle">
    <w:name w:val="Heading 2 list style"/>
    <w:basedOn w:val="2"/>
    <w:qFormat/>
    <w:rsid w:val="00BB1BD9"/>
    <w:pPr>
      <w:ind w:left="851" w:hanging="851"/>
      <w:jc w:val="both"/>
    </w:pPr>
    <w:rPr>
      <w:b w:val="0"/>
      <w:bCs w:val="0"/>
      <w:sz w:val="20"/>
      <w:szCs w:val="20"/>
    </w:rPr>
  </w:style>
  <w:style w:type="character" w:customStyle="1" w:styleId="30">
    <w:name w:val="标题 3 字符"/>
    <w:link w:val="3"/>
    <w:uiPriority w:val="99"/>
    <w:rsid w:val="00BB1BD9"/>
    <w:rPr>
      <w:rFonts w:ascii="Verdana" w:eastAsia="Times New Roman" w:hAnsi="Verdana"/>
      <w:b/>
      <w:sz w:val="22"/>
      <w:szCs w:val="32"/>
      <w:lang w:val="en-GB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customStyle="1" w:styleId="Heading3liststyle">
    <w:name w:val="Heading 3 list style"/>
    <w:basedOn w:val="3"/>
    <w:qFormat/>
    <w:rsid w:val="00BB1BD9"/>
    <w:pPr>
      <w:tabs>
        <w:tab w:val="clear" w:pos="1134"/>
      </w:tabs>
      <w:spacing w:before="160"/>
      <w:ind w:left="1702" w:hanging="851"/>
      <w:jc w:val="both"/>
    </w:pPr>
    <w:rPr>
      <w:rFonts w:eastAsiaTheme="minorEastAsia"/>
      <w:b w:val="0"/>
      <w:sz w:val="20"/>
      <w:szCs w:val="20"/>
    </w:rPr>
  </w:style>
  <w:style w:type="character" w:customStyle="1" w:styleId="41">
    <w:name w:val="标题 4 字符"/>
    <w:link w:val="40"/>
    <w:uiPriority w:val="99"/>
    <w:rsid w:val="00BB1BD9"/>
    <w:rPr>
      <w:rFonts w:ascii="Verdana" w:eastAsia="Times New Roman" w:hAnsi="Verdana"/>
      <w:sz w:val="22"/>
      <w:szCs w:val="24"/>
      <w:lang w:val="en-GB" w:eastAsia="zh-TW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customStyle="1" w:styleId="Heading4liststyle">
    <w:name w:val="Heading 4 list style"/>
    <w:basedOn w:val="40"/>
    <w:qFormat/>
    <w:rsid w:val="00BB1BD9"/>
    <w:pPr>
      <w:ind w:left="1560" w:hanging="1560"/>
    </w:pPr>
    <w:rPr>
      <w:sz w:val="20"/>
    </w:rPr>
  </w:style>
  <w:style w:type="character" w:customStyle="1" w:styleId="50">
    <w:name w:val="标题 5 字符"/>
    <w:link w:val="5"/>
    <w:uiPriority w:val="99"/>
    <w:rsid w:val="00BB1BD9"/>
    <w:rPr>
      <w:rFonts w:ascii="Verdana" w:eastAsia="Times New Roman" w:hAnsi="Verdana"/>
      <w:bCs/>
      <w:iCs/>
      <w:lang w:val="de-DE" w:eastAsia="zh-TW"/>
    </w:rPr>
  </w:style>
  <w:style w:type="character" w:customStyle="1" w:styleId="60">
    <w:name w:val="标题 6 字符"/>
    <w:basedOn w:val="a1"/>
    <w:link w:val="6"/>
    <w:rsid w:val="00BB1BD9"/>
    <w:rPr>
      <w:rFonts w:ascii="Verdana" w:eastAsia="Times New Roman" w:hAnsi="Verdana" w:cs="Arial"/>
      <w:snapToGrid w:val="0"/>
      <w:color w:val="000000"/>
      <w:u w:val="single"/>
      <w:lang w:val="en-GB"/>
    </w:rPr>
  </w:style>
  <w:style w:type="character" w:customStyle="1" w:styleId="70">
    <w:name w:val="标题 7 字符"/>
    <w:basedOn w:val="a1"/>
    <w:link w:val="7"/>
    <w:rsid w:val="00BB1BD9"/>
    <w:rPr>
      <w:rFonts w:ascii="Verdana" w:eastAsia="Times New Roman" w:hAnsi="Verdana"/>
      <w:i/>
      <w:iCs/>
      <w:lang w:val="en-GB"/>
    </w:rPr>
  </w:style>
  <w:style w:type="character" w:customStyle="1" w:styleId="80">
    <w:name w:val="标题 8 字符"/>
    <w:basedOn w:val="a1"/>
    <w:link w:val="8"/>
    <w:rsid w:val="00BB1BD9"/>
    <w:rPr>
      <w:rFonts w:ascii="Verdana" w:eastAsia="Times New Roman" w:hAnsi="Verdana"/>
      <w:b/>
      <w:bCs/>
      <w:sz w:val="18"/>
      <w:lang w:val="en-GB"/>
    </w:rPr>
  </w:style>
  <w:style w:type="character" w:customStyle="1" w:styleId="90">
    <w:name w:val="标题 9 字符"/>
    <w:basedOn w:val="a1"/>
    <w:link w:val="9"/>
    <w:rsid w:val="00BB1BD9"/>
    <w:rPr>
      <w:rFonts w:ascii="Verdana" w:eastAsia="Times New Roman" w:hAnsi="Verdana"/>
      <w:b/>
      <w:bCs/>
      <w:color w:val="0000FF"/>
      <w:sz w:val="16"/>
      <w:lang w:val="en-GB"/>
    </w:rPr>
  </w:style>
  <w:style w:type="paragraph" w:customStyle="1" w:styleId="ListABC">
    <w:name w:val="List ABC"/>
    <w:basedOn w:val="a"/>
    <w:qFormat/>
    <w:rsid w:val="00573D7B"/>
    <w:pPr>
      <w:numPr>
        <w:numId w:val="2"/>
      </w:numPr>
      <w:tabs>
        <w:tab w:val="num" w:pos="425"/>
      </w:tabs>
      <w:spacing w:before="80" w:after="80"/>
      <w:contextualSpacing w:val="0"/>
    </w:pPr>
    <w:rPr>
      <w:lang w:val="en-GB" w:eastAsia="zh-TW"/>
    </w:rPr>
  </w:style>
  <w:style w:type="paragraph" w:customStyle="1" w:styleId="ListABCLevel4">
    <w:name w:val="List ABC Level 4"/>
    <w:qFormat/>
    <w:rsid w:val="00573D7B"/>
    <w:pPr>
      <w:numPr>
        <w:ilvl w:val="3"/>
        <w:numId w:val="3"/>
      </w:numPr>
      <w:spacing w:after="160" w:line="264" w:lineRule="auto"/>
      <w:jc w:val="both"/>
    </w:pPr>
    <w:rPr>
      <w:rFonts w:ascii="Verdana" w:eastAsiaTheme="minorEastAsia" w:hAnsi="Verdana" w:cs="ArialMT"/>
      <w:lang w:val="en-GB" w:eastAsia="zh-TW"/>
    </w:rPr>
  </w:style>
  <w:style w:type="paragraph" w:styleId="4">
    <w:name w:val="List Bullet 4"/>
    <w:basedOn w:val="a0"/>
    <w:autoRedefine/>
    <w:semiHidden/>
    <w:rsid w:val="00573D7B"/>
    <w:pPr>
      <w:numPr>
        <w:numId w:val="4"/>
      </w:numPr>
      <w:autoSpaceDE/>
      <w:autoSpaceDN/>
      <w:adjustRightInd/>
      <w:spacing w:after="0" w:line="240" w:lineRule="auto"/>
      <w:jc w:val="left"/>
    </w:pPr>
    <w:rPr>
      <w:rFonts w:ascii="Courier New" w:eastAsia="Times New Roman" w:hAnsi="Courier New" w:cs="Arial"/>
      <w:spacing w:val="-24"/>
      <w:sz w:val="24"/>
      <w:lang w:eastAsia="en-US"/>
    </w:rPr>
  </w:style>
  <w:style w:type="paragraph" w:customStyle="1" w:styleId="ListNmbr">
    <w:name w:val="List Nmbr"/>
    <w:basedOn w:val="a"/>
    <w:qFormat/>
    <w:rsid w:val="00573D7B"/>
    <w:pPr>
      <w:numPr>
        <w:numId w:val="5"/>
      </w:numPr>
      <w:spacing w:after="80" w:line="264" w:lineRule="auto"/>
    </w:pPr>
  </w:style>
  <w:style w:type="paragraph" w:customStyle="1" w:styleId="ListParagraphBold">
    <w:name w:val="List Paragraph Bold"/>
    <w:basedOn w:val="a"/>
    <w:next w:val="a0"/>
    <w:qFormat/>
    <w:rsid w:val="00573D7B"/>
    <w:pPr>
      <w:tabs>
        <w:tab w:val="num" w:pos="360"/>
        <w:tab w:val="num" w:pos="425"/>
      </w:tabs>
      <w:ind w:left="426" w:hanging="426"/>
    </w:pPr>
    <w:rPr>
      <w:b/>
      <w:lang w:val="en-GB"/>
    </w:rPr>
  </w:style>
  <w:style w:type="paragraph" w:customStyle="1" w:styleId="ListParagraphDash">
    <w:name w:val="List Paragraph Dash"/>
    <w:basedOn w:val="a"/>
    <w:qFormat/>
    <w:rsid w:val="00573D7B"/>
    <w:pPr>
      <w:numPr>
        <w:numId w:val="6"/>
      </w:numPr>
    </w:pPr>
    <w:rPr>
      <w:lang w:val="en-GB"/>
    </w:rPr>
  </w:style>
  <w:style w:type="paragraph" w:customStyle="1" w:styleId="ListParagraphLeft">
    <w:name w:val="List Paragraph Left"/>
    <w:basedOn w:val="a"/>
    <w:next w:val="a0"/>
    <w:qFormat/>
    <w:rsid w:val="00573D7B"/>
    <w:pPr>
      <w:ind w:left="567" w:hanging="567"/>
      <w:jc w:val="both"/>
    </w:pPr>
    <w:rPr>
      <w:lang w:val="en-GB"/>
    </w:rPr>
  </w:style>
  <w:style w:type="paragraph" w:customStyle="1" w:styleId="ListParagraphNmbr">
    <w:name w:val="List Paragraph Nmbr"/>
    <w:basedOn w:val="a"/>
    <w:qFormat/>
    <w:rsid w:val="00573D7B"/>
    <w:pPr>
      <w:numPr>
        <w:numId w:val="8"/>
      </w:numPr>
      <w:tabs>
        <w:tab w:val="num" w:pos="425"/>
      </w:tabs>
      <w:spacing w:before="80" w:after="80"/>
      <w:contextualSpacing w:val="0"/>
    </w:pPr>
    <w:rPr>
      <w:lang w:val="en-GB"/>
    </w:rPr>
  </w:style>
  <w:style w:type="paragraph" w:customStyle="1" w:styleId="ListParagraphTxt">
    <w:name w:val="List Paragraph Txt"/>
    <w:qFormat/>
    <w:rsid w:val="00573D7B"/>
    <w:pPr>
      <w:spacing w:before="120" w:after="120" w:line="264" w:lineRule="auto"/>
      <w:ind w:left="720"/>
    </w:pPr>
    <w:rPr>
      <w:rFonts w:ascii="Verdana" w:eastAsiaTheme="minorEastAsia" w:hAnsi="Verdana" w:cs="ArialMT"/>
      <w:lang w:val="en-GB"/>
    </w:rPr>
  </w:style>
  <w:style w:type="paragraph" w:styleId="aff0">
    <w:name w:val="macro"/>
    <w:link w:val="aff1"/>
    <w:semiHidden/>
    <w:rsid w:val="00573D7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/>
      <w:spacing w:val="-24"/>
      <w:lang w:val="en-GB" w:eastAsia="en-US"/>
    </w:rPr>
  </w:style>
  <w:style w:type="character" w:customStyle="1" w:styleId="aff1">
    <w:name w:val="宏文本 字符"/>
    <w:basedOn w:val="a1"/>
    <w:link w:val="aff0"/>
    <w:semiHidden/>
    <w:rsid w:val="00573D7B"/>
    <w:rPr>
      <w:rFonts w:ascii="Courier New" w:eastAsia="Times New Roman" w:hAnsi="Courier New"/>
      <w:spacing w:val="-24"/>
      <w:lang w:val="en-GB" w:eastAsia="en-US"/>
    </w:rPr>
  </w:style>
  <w:style w:type="paragraph" w:customStyle="1" w:styleId="NormalLevel5">
    <w:name w:val="Normal Level 5"/>
    <w:basedOn w:val="a0"/>
    <w:qFormat/>
    <w:rsid w:val="00573D7B"/>
    <w:pPr>
      <w:spacing w:before="80"/>
      <w:ind w:left="284"/>
    </w:pPr>
  </w:style>
  <w:style w:type="paragraph" w:customStyle="1" w:styleId="NormalParagraphStyle">
    <w:name w:val="NormalParagraphStyle"/>
    <w:basedOn w:val="a0"/>
    <w:rsid w:val="00573D7B"/>
    <w:pPr>
      <w:spacing w:line="288" w:lineRule="auto"/>
      <w:textAlignment w:val="center"/>
    </w:pPr>
    <w:rPr>
      <w:color w:val="000000"/>
    </w:rPr>
  </w:style>
  <w:style w:type="paragraph" w:styleId="aff2">
    <w:name w:val="Subtitle"/>
    <w:basedOn w:val="a0"/>
    <w:next w:val="a0"/>
    <w:link w:val="aff3"/>
    <w:uiPriority w:val="11"/>
    <w:rsid w:val="00573D7B"/>
    <w:pPr>
      <w:numPr>
        <w:ilvl w:val="1"/>
      </w:numPr>
      <w:spacing w:after="160"/>
    </w:pPr>
    <w:rPr>
      <w:rFonts w:ascii="Arial" w:hAnsi="Arial" w:cstheme="minorBidi"/>
      <w:color w:val="5A5A5A" w:themeColor="text1" w:themeTint="A5"/>
      <w:spacing w:val="15"/>
      <w:szCs w:val="22"/>
    </w:rPr>
  </w:style>
  <w:style w:type="character" w:customStyle="1" w:styleId="aff3">
    <w:name w:val="副标题 字符"/>
    <w:basedOn w:val="a1"/>
    <w:link w:val="aff2"/>
    <w:uiPriority w:val="11"/>
    <w:rsid w:val="00573D7B"/>
    <w:rPr>
      <w:rFonts w:ascii="Arial" w:eastAsiaTheme="minorEastAsia" w:hAnsi="Arial" w:cstheme="minorBidi"/>
      <w:color w:val="5A5A5A" w:themeColor="text1" w:themeTint="A5"/>
      <w:spacing w:val="15"/>
      <w:szCs w:val="22"/>
      <w:lang w:val="en-GB"/>
    </w:rPr>
  </w:style>
  <w:style w:type="paragraph" w:customStyle="1" w:styleId="Table">
    <w:name w:val="Table"/>
    <w:link w:val="TableChar"/>
    <w:qFormat/>
    <w:rsid w:val="00573D7B"/>
    <w:rPr>
      <w:rFonts w:ascii="Verdana" w:eastAsia="Times New Roman" w:hAnsi="Verdana"/>
      <w:lang w:val="en-GB" w:eastAsia="en-US"/>
    </w:rPr>
  </w:style>
  <w:style w:type="character" w:customStyle="1" w:styleId="TableChar">
    <w:name w:val="Table Char"/>
    <w:basedOn w:val="a1"/>
    <w:link w:val="Table"/>
    <w:rsid w:val="00573D7B"/>
    <w:rPr>
      <w:rFonts w:ascii="Verdana" w:eastAsia="Times New Roman" w:hAnsi="Verdana"/>
      <w:lang w:val="en-GB" w:eastAsia="en-US"/>
    </w:rPr>
  </w:style>
  <w:style w:type="table" w:customStyle="1" w:styleId="TableDefault">
    <w:name w:val="Table Default"/>
    <w:basedOn w:val="a2"/>
    <w:uiPriority w:val="99"/>
    <w:rsid w:val="00573D7B"/>
    <w:rPr>
      <w:rFonts w:ascii="Verdana" w:eastAsiaTheme="minorEastAsia" w:hAnsi="Verdana" w:cstheme="minorBidi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cPr>
      <w:vAlign w:val="center"/>
    </w:tcPr>
    <w:tblStylePr w:type="firstRow">
      <w:rPr>
        <w:b/>
      </w:rPr>
      <w:tblPr/>
      <w:trPr>
        <w:tblHeader/>
      </w:trPr>
    </w:tblStylePr>
  </w:style>
  <w:style w:type="paragraph" w:customStyle="1" w:styleId="TableText">
    <w:name w:val="Table Text"/>
    <w:basedOn w:val="a0"/>
    <w:qFormat/>
    <w:rsid w:val="00573D7B"/>
    <w:pPr>
      <w:autoSpaceDE/>
      <w:autoSpaceDN/>
      <w:adjustRightInd/>
      <w:spacing w:after="0"/>
      <w:jc w:val="left"/>
    </w:pPr>
    <w:rPr>
      <w:rFonts w:eastAsia="Times New Roman" w:cs="Times New Roman"/>
      <w:lang w:eastAsia="en-US"/>
    </w:rPr>
  </w:style>
  <w:style w:type="paragraph" w:customStyle="1" w:styleId="TableHeaderText">
    <w:name w:val="Table Header Text"/>
    <w:basedOn w:val="TableText"/>
    <w:qFormat/>
    <w:rsid w:val="00573D7B"/>
    <w:pPr>
      <w:spacing w:line="240" w:lineRule="auto"/>
      <w:jc w:val="center"/>
    </w:pPr>
    <w:rPr>
      <w:b/>
    </w:rPr>
  </w:style>
  <w:style w:type="paragraph" w:styleId="TOC">
    <w:name w:val="TOC Heading"/>
    <w:basedOn w:val="TOC1"/>
    <w:next w:val="a0"/>
    <w:uiPriority w:val="39"/>
    <w:qFormat/>
    <w:rsid w:val="00573D7B"/>
  </w:style>
  <w:style w:type="paragraph" w:styleId="aff4">
    <w:name w:val="Title"/>
    <w:basedOn w:val="a0"/>
    <w:next w:val="a0"/>
    <w:link w:val="aff5"/>
    <w:uiPriority w:val="10"/>
    <w:qFormat/>
    <w:rsid w:val="00764B7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5">
    <w:name w:val="标题 字符"/>
    <w:basedOn w:val="a1"/>
    <w:link w:val="aff4"/>
    <w:uiPriority w:val="10"/>
    <w:rsid w:val="00764B7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table" w:customStyle="1" w:styleId="TableGrid11">
    <w:name w:val="Table Grid11"/>
    <w:basedOn w:val="a2"/>
    <w:next w:val="af8"/>
    <w:uiPriority w:val="59"/>
    <w:rsid w:val="004801FE"/>
    <w:rPr>
      <w:rFonts w:eastAsia="Times New Roman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6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SHARED_INFO\Template\ICN%20Algemene%20templates\8D%20Problem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FC2D17EAFAB4746823275D18D1535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3D290-6EEC-4795-8F1C-5DB8689C33EF}"/>
      </w:docPartPr>
      <w:docPartBody>
        <w:p w:rsidR="00496CDD" w:rsidRDefault="004709B9" w:rsidP="004709B9">
          <w:pPr>
            <w:pStyle w:val="D10A99E487964BEB925FE7408F92CBD0"/>
            <w:rPr>
              <w:rFonts w:hint="eastAsia"/>
            </w:rPr>
          </w:pPr>
          <w:r w:rsidRPr="00D06833">
            <w:rPr>
              <w:rStyle w:val="a3"/>
            </w:rPr>
            <w:t>[DocNumber]</w:t>
          </w:r>
        </w:p>
      </w:docPartBody>
    </w:docPart>
    <w:docPart>
      <w:docPartPr>
        <w:name w:val="F665B051A28945EBB0DC027029874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0562A9-2BDA-4E4C-AA43-5138824683F5}"/>
      </w:docPartPr>
      <w:docPartBody>
        <w:p w:rsidR="00496CDD" w:rsidRDefault="004709B9" w:rsidP="004709B9">
          <w:pPr>
            <w:pStyle w:val="67857D8CBEDB495697ECEECEA8BCEA4B"/>
            <w:rPr>
              <w:rFonts w:hint="eastAsia"/>
            </w:rPr>
          </w:pPr>
          <w:r w:rsidRPr="00D06833">
            <w:rPr>
              <w:rStyle w:val="a3"/>
            </w:rPr>
            <w:t>[Security]</w:t>
          </w:r>
        </w:p>
      </w:docPartBody>
    </w:docPart>
    <w:docPart>
      <w:docPartPr>
        <w:name w:val="ED6D7AA156D84124A21DCFDD66E04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098E5-1535-4907-ACC8-B81838010792}"/>
      </w:docPartPr>
      <w:docPartBody>
        <w:p w:rsidR="00496CDD" w:rsidRDefault="004709B9" w:rsidP="004709B9">
          <w:pPr>
            <w:pStyle w:val="32D68302E7BF4A8BADAC1D3A5CE1426F"/>
            <w:rPr>
              <w:rFonts w:hint="eastAsia"/>
            </w:rPr>
          </w:pPr>
          <w:r w:rsidRPr="00D06833">
            <w:rPr>
              <w:rStyle w:val="a3"/>
            </w:rPr>
            <w:t>[Published Date (DD/MM/YYYY)]</w:t>
          </w:r>
        </w:p>
      </w:docPartBody>
    </w:docPart>
    <w:docPart>
      <w:docPartPr>
        <w:name w:val="67857D8CBEDB495697ECEECEA8BCEA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1B77B-3C7A-4086-822A-4733DDC9E676}"/>
      </w:docPartPr>
      <w:docPartBody>
        <w:p w:rsidR="00EC5486" w:rsidRDefault="00496CDD" w:rsidP="00496CDD">
          <w:pPr>
            <w:pStyle w:val="67857D8CBEDB495697ECEECEA8BCEA4B"/>
            <w:rPr>
              <w:rFonts w:hint="eastAsia"/>
            </w:rPr>
          </w:pPr>
          <w:r w:rsidRPr="00D06833">
            <w:rPr>
              <w:rStyle w:val="a3"/>
            </w:rPr>
            <w:t>[DocNumber]</w:t>
          </w:r>
        </w:p>
      </w:docPartBody>
    </w:docPart>
    <w:docPart>
      <w:docPartPr>
        <w:name w:val="32D68302E7BF4A8BADAC1D3A5CE142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42CD3-3D63-4319-8672-E7976CAF2739}"/>
      </w:docPartPr>
      <w:docPartBody>
        <w:p w:rsidR="00EC5486" w:rsidRDefault="00496CDD" w:rsidP="00496CDD">
          <w:pPr>
            <w:pStyle w:val="32D68302E7BF4A8BADAC1D3A5CE1426F"/>
            <w:rPr>
              <w:rFonts w:hint="eastAsia"/>
            </w:rPr>
          </w:pPr>
          <w:r w:rsidRPr="00D06833">
            <w:rPr>
              <w:rStyle w:val="a3"/>
            </w:rPr>
            <w:t>[Security]</w:t>
          </w:r>
        </w:p>
      </w:docPartBody>
    </w:docPart>
    <w:docPart>
      <w:docPartPr>
        <w:name w:val="3CA2DA27F5404F16BCC81B7246783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B1810-B807-449B-B4D1-7AD73502DCDD}"/>
      </w:docPartPr>
      <w:docPartBody>
        <w:p w:rsidR="00EC5486" w:rsidRDefault="00496CDD" w:rsidP="00496CDD">
          <w:pPr>
            <w:pStyle w:val="3CA2DA27F5404F16BCC81B7246783B55"/>
            <w:rPr>
              <w:rFonts w:hint="eastAsia"/>
            </w:rPr>
          </w:pPr>
          <w:r w:rsidRPr="00D06833">
            <w:rPr>
              <w:rStyle w:val="a3"/>
            </w:rPr>
            <w:t>[Published Date (DD/MM/YYYY)]</w:t>
          </w:r>
        </w:p>
      </w:docPartBody>
    </w:docPart>
    <w:docPart>
      <w:docPartPr>
        <w:name w:val="84018BE84A9E40FEBA1B49350AD045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6D1F2E-F057-4304-82F7-FEEB3984CCF9}"/>
      </w:docPartPr>
      <w:docPartBody>
        <w:p w:rsidR="008760A6" w:rsidRDefault="00D064A2" w:rsidP="00D064A2">
          <w:pPr>
            <w:pStyle w:val="84018BE84A9E40FEBA1B49350AD0451A11"/>
          </w:pPr>
          <w:r w:rsidRPr="00F92938">
            <w:rPr>
              <w:rStyle w:val="a3"/>
            </w:rPr>
            <w:t>Click or tap to enter a date.</w:t>
          </w:r>
        </w:p>
      </w:docPartBody>
    </w:docPart>
    <w:docPart>
      <w:docPartPr>
        <w:name w:val="DA0BB3C7216949CCAE038257F4CEC2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979540-4566-485A-B828-4BEA9B30DF14}"/>
      </w:docPartPr>
      <w:docPartBody>
        <w:p w:rsidR="008760A6" w:rsidRDefault="00D064A2" w:rsidP="00D064A2">
          <w:pPr>
            <w:pStyle w:val="DA0BB3C7216949CCAE038257F4CEC27611"/>
          </w:pPr>
          <w:r w:rsidRPr="00F92938">
            <w:rPr>
              <w:rStyle w:val="a3"/>
            </w:rPr>
            <w:t>Click or tap to enter a date.</w:t>
          </w:r>
        </w:p>
      </w:docPartBody>
    </w:docPart>
    <w:docPart>
      <w:docPartPr>
        <w:name w:val="C0576007002E4832930849B951E902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EA825D-49B2-4021-BA93-F3EA96E7376B}"/>
      </w:docPartPr>
      <w:docPartBody>
        <w:p w:rsidR="008760A6" w:rsidRDefault="00D064A2" w:rsidP="00D064A2">
          <w:pPr>
            <w:pStyle w:val="C0576007002E4832930849B951E9028911"/>
          </w:pPr>
          <w:r w:rsidRPr="00F92938">
            <w:rPr>
              <w:rStyle w:val="a3"/>
            </w:rPr>
            <w:t>Click or tap to enter a date.</w:t>
          </w:r>
        </w:p>
      </w:docPartBody>
    </w:docPart>
    <w:docPart>
      <w:docPartPr>
        <w:name w:val="4E9578D0D2024575969C62B0F9173B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9C242-8B4A-4C9C-B51F-9D98B84D150E}"/>
      </w:docPartPr>
      <w:docPartBody>
        <w:p w:rsidR="008760A6" w:rsidRDefault="00D064A2" w:rsidP="00D064A2">
          <w:pPr>
            <w:pStyle w:val="4E9578D0D2024575969C62B0F9173B0511"/>
          </w:pPr>
          <w:r w:rsidRPr="00F92938">
            <w:rPr>
              <w:rStyle w:val="a3"/>
            </w:rPr>
            <w:t>Click or tap to enter a date.</w:t>
          </w:r>
        </w:p>
      </w:docPartBody>
    </w:docPart>
    <w:docPart>
      <w:docPartPr>
        <w:name w:val="C6118D049FA24EB8821157F69145C1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4649C-437F-4204-BE23-7956A5095DC7}"/>
      </w:docPartPr>
      <w:docPartBody>
        <w:p w:rsidR="008760A6" w:rsidRDefault="00D064A2" w:rsidP="00D064A2">
          <w:pPr>
            <w:pStyle w:val="C6118D049FA24EB8821157F69145C13411"/>
          </w:pPr>
          <w:r w:rsidRPr="00F92938">
            <w:rPr>
              <w:rStyle w:val="a3"/>
            </w:rPr>
            <w:t>Click or tap to enter a date.</w:t>
          </w:r>
        </w:p>
      </w:docPartBody>
    </w:docPart>
    <w:docPart>
      <w:docPartPr>
        <w:name w:val="B3C03C1AEBB84F71A2CD1163CCC479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61D01E-5340-44D6-8FBE-2EBFD4EE43AD}"/>
      </w:docPartPr>
      <w:docPartBody>
        <w:p w:rsidR="008760A6" w:rsidRDefault="00D064A2" w:rsidP="00D064A2">
          <w:pPr>
            <w:pStyle w:val="B3C03C1AEBB84F71A2CD1163CCC479D711"/>
          </w:pPr>
          <w:r w:rsidRPr="00F92938">
            <w:rPr>
              <w:rStyle w:val="a3"/>
            </w:rPr>
            <w:t>Click or tap to enter a date.</w:t>
          </w:r>
        </w:p>
      </w:docPartBody>
    </w:docPart>
    <w:docPart>
      <w:docPartPr>
        <w:name w:val="5432CA4D117D4E5F91D4F210DC4DD6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B58D81-8CFD-4FBA-9F99-47A088783A71}"/>
      </w:docPartPr>
      <w:docPartBody>
        <w:p w:rsidR="008760A6" w:rsidRDefault="00D064A2" w:rsidP="00D064A2">
          <w:pPr>
            <w:pStyle w:val="5432CA4D117D4E5F91D4F210DC4DD60B11"/>
          </w:pPr>
          <w:r w:rsidRPr="00F92938">
            <w:rPr>
              <w:rStyle w:val="a3"/>
            </w:rPr>
            <w:t>Click or tap to enter a date.</w:t>
          </w:r>
        </w:p>
      </w:docPartBody>
    </w:docPart>
    <w:docPart>
      <w:docPartPr>
        <w:name w:val="6F71147516824142B05414FDA87E4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8CBAB8-1A86-41E8-B589-C5F31C323018}"/>
      </w:docPartPr>
      <w:docPartBody>
        <w:p w:rsidR="008760A6" w:rsidRDefault="00D064A2" w:rsidP="00D064A2">
          <w:pPr>
            <w:pStyle w:val="6F71147516824142B05414FDA87E435F"/>
            <w:rPr>
              <w:rFonts w:hint="eastAsia"/>
            </w:rPr>
          </w:pPr>
          <w:r w:rsidRPr="00C72E4C">
            <w:rPr>
              <w:rStyle w:val="a3"/>
            </w:rPr>
            <w:t>[Title]</w:t>
          </w:r>
        </w:p>
      </w:docPartBody>
    </w:docPart>
    <w:docPart>
      <w:docPartPr>
        <w:name w:val="1A7DDD1B0A4A46B88DD901703F193E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164D33-D7A3-4521-834F-A2C3AFC862E7}"/>
      </w:docPartPr>
      <w:docPartBody>
        <w:p w:rsidR="008760A6" w:rsidRDefault="00D064A2" w:rsidP="00D064A2">
          <w:pPr>
            <w:pStyle w:val="1A7DDD1B0A4A46B88DD901703F193E8E2"/>
          </w:pPr>
          <w:r w:rsidRPr="00F92938">
            <w:rPr>
              <w:rStyle w:val="a3"/>
            </w:rPr>
            <w:t>Click or tap to enter a date.</w:t>
          </w:r>
        </w:p>
      </w:docPartBody>
    </w:docPart>
    <w:docPart>
      <w:docPartPr>
        <w:name w:val="04827A654EDE4A4CB641FF81D683F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AC34E3-564E-4365-B7FC-5434ABE0533B}"/>
      </w:docPartPr>
      <w:docPartBody>
        <w:p w:rsidR="008760A6" w:rsidRDefault="00D064A2" w:rsidP="00D064A2">
          <w:pPr>
            <w:pStyle w:val="04827A654EDE4A4CB641FF81D683F5532"/>
          </w:pPr>
          <w:r w:rsidRPr="00F92938">
            <w:rPr>
              <w:rStyle w:val="a3"/>
            </w:rPr>
            <w:t>Click or tap to enter a date.</w:t>
          </w:r>
        </w:p>
      </w:docPartBody>
    </w:docPart>
    <w:docPart>
      <w:docPartPr>
        <w:name w:val="C6A1636ED24F40E9A92438F59C5849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4751A-5806-4FC1-B14B-9AD7AAE65277}"/>
      </w:docPartPr>
      <w:docPartBody>
        <w:p w:rsidR="008760A6" w:rsidRDefault="00D064A2" w:rsidP="00D064A2">
          <w:pPr>
            <w:pStyle w:val="C6A1636ED24F40E9A92438F59C584906"/>
            <w:rPr>
              <w:rFonts w:hint="eastAsia"/>
            </w:rPr>
          </w:pPr>
          <w:r w:rsidRPr="00F30BAC">
            <w:rPr>
              <w:rStyle w:val="a3"/>
            </w:rPr>
            <w:t>[Abstract]</w:t>
          </w:r>
        </w:p>
      </w:docPartBody>
    </w:docPart>
    <w:docPart>
      <w:docPartPr>
        <w:name w:val="BD6EEB63A5C94BE4B67DABDE686AC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13568-780B-4C99-8EE7-7ECEB9A2D67C}"/>
      </w:docPartPr>
      <w:docPartBody>
        <w:p w:rsidR="008760A6" w:rsidRDefault="00D064A2" w:rsidP="00D064A2">
          <w:pPr>
            <w:pStyle w:val="BD6EEB63A5C94BE4B67DABDE686AC211"/>
            <w:rPr>
              <w:rFonts w:hint="eastAsia"/>
            </w:rPr>
          </w:pPr>
          <w:r w:rsidRPr="00F30BAC">
            <w:rPr>
              <w:rStyle w:val="a3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comments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F82"/>
    <w:rsid w:val="000C26DA"/>
    <w:rsid w:val="000C2F33"/>
    <w:rsid w:val="001079EC"/>
    <w:rsid w:val="00132B6F"/>
    <w:rsid w:val="001E7D1A"/>
    <w:rsid w:val="00270E60"/>
    <w:rsid w:val="0028172F"/>
    <w:rsid w:val="004709B9"/>
    <w:rsid w:val="00496CDD"/>
    <w:rsid w:val="005F376C"/>
    <w:rsid w:val="0066727F"/>
    <w:rsid w:val="006C0F82"/>
    <w:rsid w:val="00810083"/>
    <w:rsid w:val="008760A6"/>
    <w:rsid w:val="00965BFE"/>
    <w:rsid w:val="0099722F"/>
    <w:rsid w:val="009A58ED"/>
    <w:rsid w:val="00B76AB8"/>
    <w:rsid w:val="00C72932"/>
    <w:rsid w:val="00D064A2"/>
    <w:rsid w:val="00EC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064A2"/>
    <w:rPr>
      <w:color w:val="808080"/>
    </w:rPr>
  </w:style>
  <w:style w:type="paragraph" w:customStyle="1" w:styleId="D10A99E487964BEB925FE7408F92CBD0">
    <w:name w:val="D10A99E487964BEB925FE7408F92CBD0"/>
    <w:rsid w:val="004709B9"/>
    <w:rPr>
      <w:lang w:val="en-GB" w:eastAsia="zh-CN"/>
    </w:rPr>
  </w:style>
  <w:style w:type="paragraph" w:customStyle="1" w:styleId="67857D8CBEDB495697ECEECEA8BCEA4B">
    <w:name w:val="67857D8CBEDB495697ECEECEA8BCEA4B"/>
    <w:rsid w:val="00496CDD"/>
    <w:rPr>
      <w:lang w:val="en-GB" w:eastAsia="zh-CN"/>
    </w:rPr>
  </w:style>
  <w:style w:type="paragraph" w:customStyle="1" w:styleId="32D68302E7BF4A8BADAC1D3A5CE1426F">
    <w:name w:val="32D68302E7BF4A8BADAC1D3A5CE1426F"/>
    <w:rsid w:val="00496CDD"/>
    <w:rPr>
      <w:lang w:val="en-GB" w:eastAsia="zh-CN"/>
    </w:rPr>
  </w:style>
  <w:style w:type="paragraph" w:customStyle="1" w:styleId="3CA2DA27F5404F16BCC81B7246783B55">
    <w:name w:val="3CA2DA27F5404F16BCC81B7246783B55"/>
    <w:rsid w:val="00496CDD"/>
    <w:rPr>
      <w:lang w:val="en-GB" w:eastAsia="zh-CN"/>
    </w:rPr>
  </w:style>
  <w:style w:type="paragraph" w:customStyle="1" w:styleId="6F71147516824142B05414FDA87E435F">
    <w:name w:val="6F71147516824142B05414FDA87E435F"/>
    <w:rsid w:val="00D064A2"/>
    <w:rPr>
      <w:lang w:val="en-GB" w:eastAsia="zh-CN"/>
    </w:rPr>
  </w:style>
  <w:style w:type="paragraph" w:customStyle="1" w:styleId="C6A1636ED24F40E9A92438F59C584906">
    <w:name w:val="C6A1636ED24F40E9A92438F59C584906"/>
    <w:rsid w:val="00D064A2"/>
    <w:rPr>
      <w:lang w:val="en-GB" w:eastAsia="zh-CN"/>
    </w:rPr>
  </w:style>
  <w:style w:type="paragraph" w:customStyle="1" w:styleId="BD6EEB63A5C94BE4B67DABDE686AC211">
    <w:name w:val="BD6EEB63A5C94BE4B67DABDE686AC211"/>
    <w:rsid w:val="00D064A2"/>
    <w:rPr>
      <w:lang w:val="en-GB" w:eastAsia="zh-CN"/>
    </w:rPr>
  </w:style>
  <w:style w:type="paragraph" w:customStyle="1" w:styleId="1A7DDD1B0A4A46B88DD901703F193E8E2">
    <w:name w:val="1A7DDD1B0A4A46B88DD901703F193E8E2"/>
    <w:rsid w:val="00D064A2"/>
    <w:pPr>
      <w:spacing w:after="0" w:line="240" w:lineRule="auto"/>
    </w:pPr>
    <w:rPr>
      <w:rFonts w:ascii="Verdana" w:eastAsia="PMingLiU" w:hAnsi="Verdana" w:cs="Times New Roman"/>
      <w:sz w:val="20"/>
      <w:szCs w:val="24"/>
      <w:lang w:val="en-GB"/>
    </w:rPr>
  </w:style>
  <w:style w:type="paragraph" w:customStyle="1" w:styleId="04827A654EDE4A4CB641FF81D683F5532">
    <w:name w:val="04827A654EDE4A4CB641FF81D683F5532"/>
    <w:rsid w:val="00D064A2"/>
    <w:pPr>
      <w:spacing w:after="0" w:line="240" w:lineRule="auto"/>
    </w:pPr>
    <w:rPr>
      <w:rFonts w:ascii="Verdana" w:eastAsia="PMingLiU" w:hAnsi="Verdana" w:cs="Times New Roman"/>
      <w:sz w:val="20"/>
      <w:szCs w:val="24"/>
      <w:lang w:val="en-GB"/>
    </w:rPr>
  </w:style>
  <w:style w:type="paragraph" w:customStyle="1" w:styleId="84018BE84A9E40FEBA1B49350AD0451A11">
    <w:name w:val="84018BE84A9E40FEBA1B49350AD0451A11"/>
    <w:rsid w:val="00D064A2"/>
    <w:pPr>
      <w:spacing w:after="0" w:line="264" w:lineRule="auto"/>
    </w:pPr>
    <w:rPr>
      <w:rFonts w:ascii="Verdana" w:eastAsia="Times New Roman" w:hAnsi="Verdana" w:cs="Times New Roman"/>
      <w:sz w:val="20"/>
      <w:szCs w:val="20"/>
      <w:lang w:val="en-GB"/>
    </w:rPr>
  </w:style>
  <w:style w:type="paragraph" w:customStyle="1" w:styleId="B3C03C1AEBB84F71A2CD1163CCC479D711">
    <w:name w:val="B3C03C1AEBB84F71A2CD1163CCC479D711"/>
    <w:rsid w:val="00D064A2"/>
    <w:pPr>
      <w:spacing w:after="0" w:line="264" w:lineRule="auto"/>
    </w:pPr>
    <w:rPr>
      <w:rFonts w:ascii="Verdana" w:eastAsia="Times New Roman" w:hAnsi="Verdana" w:cs="Times New Roman"/>
      <w:sz w:val="20"/>
      <w:szCs w:val="20"/>
      <w:lang w:val="en-GB"/>
    </w:rPr>
  </w:style>
  <w:style w:type="paragraph" w:customStyle="1" w:styleId="5432CA4D117D4E5F91D4F210DC4DD60B11">
    <w:name w:val="5432CA4D117D4E5F91D4F210DC4DD60B11"/>
    <w:rsid w:val="00D064A2"/>
    <w:pPr>
      <w:spacing w:after="0" w:line="264" w:lineRule="auto"/>
    </w:pPr>
    <w:rPr>
      <w:rFonts w:ascii="Verdana" w:eastAsia="Times New Roman" w:hAnsi="Verdana" w:cs="Times New Roman"/>
      <w:sz w:val="20"/>
      <w:szCs w:val="20"/>
      <w:lang w:val="en-GB"/>
    </w:rPr>
  </w:style>
  <w:style w:type="paragraph" w:customStyle="1" w:styleId="DA0BB3C7216949CCAE038257F4CEC27611">
    <w:name w:val="DA0BB3C7216949CCAE038257F4CEC27611"/>
    <w:rsid w:val="00D064A2"/>
    <w:pPr>
      <w:spacing w:after="0" w:line="264" w:lineRule="auto"/>
    </w:pPr>
    <w:rPr>
      <w:rFonts w:ascii="Verdana" w:eastAsia="Times New Roman" w:hAnsi="Verdana" w:cs="Times New Roman"/>
      <w:sz w:val="20"/>
      <w:szCs w:val="20"/>
      <w:lang w:val="en-GB"/>
    </w:rPr>
  </w:style>
  <w:style w:type="paragraph" w:customStyle="1" w:styleId="C0576007002E4832930849B951E9028911">
    <w:name w:val="C0576007002E4832930849B951E9028911"/>
    <w:rsid w:val="00D064A2"/>
    <w:pPr>
      <w:spacing w:after="0" w:line="264" w:lineRule="auto"/>
    </w:pPr>
    <w:rPr>
      <w:rFonts w:ascii="Verdana" w:eastAsia="Times New Roman" w:hAnsi="Verdana" w:cs="Times New Roman"/>
      <w:sz w:val="20"/>
      <w:szCs w:val="20"/>
      <w:lang w:val="en-GB"/>
    </w:rPr>
  </w:style>
  <w:style w:type="paragraph" w:customStyle="1" w:styleId="4E9578D0D2024575969C62B0F9173B0511">
    <w:name w:val="4E9578D0D2024575969C62B0F9173B0511"/>
    <w:rsid w:val="00D064A2"/>
    <w:pPr>
      <w:spacing w:after="0" w:line="264" w:lineRule="auto"/>
    </w:pPr>
    <w:rPr>
      <w:rFonts w:ascii="Verdana" w:eastAsia="Times New Roman" w:hAnsi="Verdana" w:cs="Times New Roman"/>
      <w:sz w:val="20"/>
      <w:szCs w:val="20"/>
      <w:lang w:val="en-GB"/>
    </w:rPr>
  </w:style>
  <w:style w:type="paragraph" w:customStyle="1" w:styleId="C6118D049FA24EB8821157F69145C13411">
    <w:name w:val="C6118D049FA24EB8821157F69145C13411"/>
    <w:rsid w:val="00D064A2"/>
    <w:pPr>
      <w:spacing w:after="0" w:line="264" w:lineRule="auto"/>
    </w:pPr>
    <w:rPr>
      <w:rFonts w:ascii="Verdana" w:eastAsia="Times New Roman" w:hAnsi="Verdana" w:cs="Times New Roman"/>
      <w:sz w:val="20"/>
      <w:szCs w:val="20"/>
      <w:lang w:val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overPageProperties xmlns="http://schemas.microsoft.com/office/2006/coverPageProps">
  <PublishDate/>
  <Abstract>xxx-xx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PolicyDirtyBag xmlns="microsoft.office.server.policy.changes">
  <Microsoft.Office.RecordsManagement.PolicyFeatures.PolicyLabel op="Delete"/>
</PolicyDirtyBag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latedItems xmlns="http://schemas.microsoft.com/sharepoint/v3" xsi:nil="true"/>
    <_Status xmlns="http://schemas.microsoft.com/sharepoint/v3/fields">Draft</_Status>
    <ReportOwner xmlns="http://schemas.microsoft.com/sharepoint/v3">
      <UserInfo>
        <DisplayName>Steven Davidson</DisplayName>
        <AccountId>5086</AccountId>
        <AccountType/>
      </UserInfo>
    </ReportOwner>
    <ReleaseDate xmlns="ab2eb868-30cd-4457-a419-239b998e89f7">2026-03-25T16:00:00Z</ReleaseDate>
    <DocStatus xmlns="ab2eb868-30cd-4457-a419-239b998e89f7">Published</DocStatus>
    <Retention_x0020_Period xmlns="ab2eb868-30cd-4457-a419-239b998e89f7">5</Retention_x0020_Period>
    <OldSystemIdentifier xmlns="ab2eb868-30cd-4457-a419-239b998e89f7">NX5-00058</OldSystemIdentifier>
    <DistributionTo xmlns="ab2eb868-30cd-4457-a419-239b998e89f7">
      <UserInfo>
        <DisplayName>i:0#.f|membership|achim.engelhardt@nexperia.com</DisplayName>
        <AccountId>930</AccountId>
        <AccountType/>
      </UserInfo>
      <UserInfo>
        <DisplayName>i:0#.f|membership|marc.albers@nexperia.com</DisplayName>
        <AccountId>35</AccountId>
        <AccountType/>
      </UserInfo>
      <UserInfo>
        <DisplayName>i:0#.f|membership|matthias.woicke@nexperia.com</DisplayName>
        <AccountId>432</AccountId>
        <AccountType/>
      </UserInfo>
      <UserInfo>
        <DisplayName>i:0#.f|membership|paul.adderley@nexperia.com</DisplayName>
        <AccountId>118</AccountId>
        <AccountType/>
      </UserInfo>
      <UserInfo>
        <DisplayName>i:0#.f|membership|racquel.diao@nexperia.com</DisplayName>
        <AccountId>1520</AccountId>
        <AccountType/>
      </UserInfo>
      <UserInfo>
        <DisplayName>i:0#.f|membership|thomas.heinecke@nexperia.com</DisplayName>
        <AccountId>54</AccountId>
        <AccountType/>
      </UserInfo>
      <UserInfo>
        <DisplayName>i:0#.f|membership|elisabeth-dh.seider-carlsen@nexperia.com</DisplayName>
        <AccountId>169</AccountId>
        <AccountType/>
      </UserInfo>
      <UserInfo>
        <DisplayName>i:0#.f|membership|gerrit.lodder@nexperia.com</DisplayName>
        <AccountId>202</AccountId>
        <AccountType/>
      </UserInfo>
      <UserInfo>
        <DisplayName>i:0#.f|membership|tim.crispin@nexperia.com</DisplayName>
        <AccountId>433</AccountId>
        <AccountType/>
      </UserInfo>
      <UserInfo>
        <DisplayName>i:0#.f|membership|gimhwee.kay@nexperia.com</DisplayName>
        <AccountId>203</AccountId>
        <AccountType/>
      </UserInfo>
      <UserInfo>
        <DisplayName>i:0#.f|membership|patrick.schroeter@nexperia.com</DisplayName>
        <AccountId>64</AccountId>
        <AccountType/>
      </UserInfo>
      <UserInfo>
        <DisplayName>i:0#.f|membership|neele.pfennigstorf@nexperia.com</DisplayName>
        <AccountId>876</AccountId>
        <AccountType/>
      </UserInfo>
      <UserInfo>
        <DisplayName>i:0#.f|membership|tomislav.hrkac@nexperia.com</DisplayName>
        <AccountId>67</AccountId>
        <AccountType/>
      </UserInfo>
      <UserInfo>
        <DisplayName>i:0#.f|membership|belal.ibaid@nexperia.com</DisplayName>
        <AccountId>428</AccountId>
        <AccountType/>
      </UserInfo>
      <UserInfo>
        <DisplayName>i:0#.f|membership|michael.l.chen@nexperia.com</DisplayName>
        <AccountId>1579</AccountId>
        <AccountType/>
      </UserInfo>
      <UserInfo>
        <DisplayName>i:0#.f|membership|poh.sim.ooi@nexperia.com</DisplayName>
        <AccountId>133</AccountId>
        <AccountType/>
      </UserInfo>
      <UserInfo>
        <DisplayName>i:0#.f|membership|chitra.thevi.dhayanandhan@nexperia.com</DisplayName>
        <AccountId>160</AccountId>
        <AccountType/>
      </UserInfo>
      <UserInfo>
        <DisplayName>i:0#.f|membership|punithan.mutukumaru@nexperia.com</DisplayName>
        <AccountId>1566</AccountId>
        <AccountType/>
      </UserInfo>
      <UserInfo>
        <DisplayName>i:0#.f|membership|viktor.hrkac@nexperia.com</DisplayName>
        <AccountId>3403</AccountId>
        <AccountType/>
      </UserInfo>
      <UserInfo>
        <DisplayName>i:0#.f|membership|cai.mueller@nexperia.com</DisplayName>
        <AccountId>5769</AccountId>
        <AccountType/>
      </UserInfo>
      <UserInfo>
        <DisplayName>i:0#.f|membership|jan.eufinger@nexperia.com</DisplayName>
        <AccountId>5218</AccountId>
        <AccountType/>
      </UserInfo>
      <UserInfo>
        <DisplayName>i:0#.f|membership|stephen.barker@nexperia.com</DisplayName>
        <AccountId>3180</AccountId>
        <AccountType/>
      </UserInfo>
      <UserInfo>
        <DisplayName>i:0#.f|membership|andrew.hunter@nexperia.com</DisplayName>
        <AccountId>374</AccountId>
        <AccountType/>
      </UserInfo>
      <UserInfo>
        <DisplayName>i:0#.f|membership|rainer.paschold@nexperia.com</DisplayName>
        <AccountId>33</AccountId>
        <AccountType/>
      </UserInfo>
      <UserInfo>
        <DisplayName>i:0#.f|membership|andres.fernandez@nexperia.com</DisplayName>
        <AccountId>4393</AccountId>
        <AccountType/>
      </UserInfo>
      <UserInfo>
        <DisplayName>i:0#.f|membership|nelson.wk.hui@nexperia.com</DisplayName>
        <AccountId>237</AccountId>
        <AccountType/>
      </UserInfo>
      <UserInfo>
        <DisplayName>i:0#.f|membership|benjamin.ch.yip@itecequipment.com</DisplayName>
        <AccountId>1647</AccountId>
        <AccountType/>
      </UserInfo>
      <UserInfo>
        <DisplayName>i:0#.f|membership|samson.eio@nexperia.com</DisplayName>
        <AccountId>77</AccountId>
        <AccountType/>
      </UserInfo>
      <UserInfo>
        <DisplayName>i:0#.f|membership|axel.von.maltzahn@nexperia.com</DisplayName>
        <AccountId>437</AccountId>
        <AccountType/>
      </UserInfo>
      <UserInfo>
        <DisplayName>i:0#.f|membership|ingolf.jaehrig@nexperia.com</DisplayName>
        <AccountId>981</AccountId>
        <AccountType/>
      </UserInfo>
      <UserInfo>
        <DisplayName>i:0#.f|membership|marcel.aalmers@nexperia.com</DisplayName>
        <AccountId>1533</AccountId>
        <AccountType/>
      </UserInfo>
      <UserInfo>
        <DisplayName>i:0#.f|membership|deepak.pandey@nexperia.com</DisplayName>
        <AccountId>6368</AccountId>
        <AccountType/>
      </UserInfo>
      <UserInfo>
        <DisplayName>i:0#.f|membership|matthias.dietrich@nexperia.com</DisplayName>
        <AccountId>93</AccountId>
        <AccountType/>
      </UserInfo>
      <UserInfo>
        <DisplayName>i:0#.f|membership|stephan.haack@nexperia.com</DisplayName>
        <AccountId>2170</AccountId>
        <AccountType/>
      </UserInfo>
      <UserInfo>
        <DisplayName>i:0#.f|membership|rob.geljon@nexperia.com</DisplayName>
        <AccountId>5052</AccountId>
        <AccountType/>
      </UserInfo>
      <UserInfo>
        <DisplayName>i:0#.f|membership|meiling.lee@nexperia.com</DisplayName>
        <AccountId>193</AccountId>
        <AccountType/>
      </UserInfo>
      <UserInfo>
        <DisplayName>i:0#.f|membership|stefan.schwantes@nexperia.com</DisplayName>
        <AccountId>1565</AccountId>
        <AccountType/>
      </UserInfo>
      <UserInfo>
        <DisplayName>i:0#.f|membership|harith.abdullah@nexperia.com</DisplayName>
        <AccountId>217</AccountId>
        <AccountType/>
      </UserInfo>
      <UserInfo>
        <DisplayName>i:0#.f|membership|elza.assink@nexperia.com</DisplayName>
        <AccountId>1388</AccountId>
        <AccountType/>
      </UserInfo>
      <UserInfo>
        <DisplayName>i:0#.f|membership|ruben.lichtenberg@nexperia.com</DisplayName>
        <AccountId>651</AccountId>
        <AccountType/>
      </UserInfo>
      <UserInfo>
        <DisplayName>i:0#.f|membership|ilija.pjanovic@nexperia.com</DisplayName>
        <AccountId>4832</AccountId>
        <AccountType/>
      </UserInfo>
      <UserInfo>
        <DisplayName>i:0#.f|membership|clay.canlobo_2@nexperia.com</DisplayName>
        <AccountId>725</AccountId>
        <AccountType/>
      </UserInfo>
      <UserInfo>
        <DisplayName>i:0#.f|membership|bjoern.tesch@nexperia.com</DisplayName>
        <AccountId>875</AccountId>
        <AccountType/>
      </UserInfo>
      <UserInfo>
        <DisplayName>i:0#.f|membership|stefan.tilger@nexperia.com</DisplayName>
        <AccountId>1468</AccountId>
        <AccountType/>
      </UserInfo>
      <UserInfo>
        <DisplayName>i:0#.f|membership|nick.veldman@nexperia.com</DisplayName>
        <AccountId>528</AccountId>
        <AccountType/>
      </UserInfo>
      <UserInfo>
        <DisplayName>i:0#.f|membership|diana.jin@nexperia.com</DisplayName>
        <AccountId>6713</AccountId>
        <AccountType/>
      </UserInfo>
      <UserInfo>
        <DisplayName>i:0#.f|membership|ilka.poth@nexperia.com</DisplayName>
        <AccountId>3718</AccountId>
        <AccountType/>
      </UserInfo>
      <UserInfo>
        <DisplayName>i:0#.f|membership|rita.faria@nexperia.com</DisplayName>
        <AccountId>1954</AccountId>
        <AccountType/>
      </UserInfo>
      <UserInfo>
        <DisplayName>i:0#.f|membership|carina.siemen@nexperia.com</DisplayName>
        <AccountId>7502</AccountId>
        <AccountType/>
      </UserInfo>
      <UserInfo>
        <DisplayName>i:0#.f|membership|james.wang@nexperia.com</DisplayName>
        <AccountId>7286</AccountId>
        <AccountType/>
      </UserInfo>
      <UserInfo>
        <DisplayName>i:0#.f|membership|alice.zhang@nexperia.com</DisplayName>
        <AccountId>8239</AccountId>
        <AccountType/>
      </UserInfo>
      <UserInfo>
        <DisplayName>i:0#.f|membership|teresa.haller-mangold@nexperia.com</DisplayName>
        <AccountId>11430</AccountId>
        <AccountType/>
      </UserInfo>
      <UserInfo>
        <DisplayName>i:0#.f|membership|kimjoo.wong@nexperia.com</DisplayName>
        <AccountId>10388</AccountId>
        <AccountType/>
      </UserInfo>
      <UserInfo>
        <DisplayName>i:0#.f|membership|martin.lohmeier@nexperia.com</DisplayName>
        <AccountId>4661</AccountId>
        <AccountType/>
      </UserInfo>
    </DistributionTo>
    <DocComments xmlns="ab2eb868-30cd-4457-a419-239b998e89f7">Generic template for 8D problem solving (not customer related). This template is supplemental to XPR-0103 "Continual improvement, Problem solving, Corrective actions and Error proofing".
Periodic review, minor layout improvements; Updated distribution list</DocComments>
    <Authors xmlns="ab2eb868-30cd-4457-a419-239b998e89f7">
      <UserInfo>
        <DisplayName>Till Hanisch</DisplayName>
        <AccountId>29</AccountId>
        <AccountType/>
      </UserInfo>
    </Authors>
    <ExpiryDate xmlns="ab2eb868-30cd-4457-a419-239b998e89f7">2027-07-19T00:00:00+00:00</ExpiryDate>
    <NXP_x0020_Owning_x0020_Organization xmlns="ab2eb868-30cd-4457-a419-239b998e89f7">Global Quality</NXP_x0020_Owning_x0020_Organization>
    <NXP_x0020_Reviewers xmlns="ab2eb868-30cd-4457-a419-239b998e89f7" xsi:nil="true"/>
    <h7c26aafa3c94c9abcad7fecb894f2f2 xmlns="ab2eb868-30cd-4457-a419-239b998e89f7">
      <Terms xmlns="http://schemas.microsoft.com/office/infopath/2007/PartnerControls">
        <TermInfo xmlns="http://schemas.microsoft.com/office/infopath/2007/PartnerControls">
          <TermName xmlns="http://schemas.microsoft.com/office/infopath/2007/PartnerControls">Quality</TermName>
          <TermId xmlns="http://schemas.microsoft.com/office/infopath/2007/PartnerControls">46de5283-d02a-43e0-b9e6-0302622698da</TermId>
        </TermInfo>
      </Terms>
    </h7c26aafa3c94c9abcad7fecb894f2f2>
    <NXPAuthors xmlns="ab2eb868-30cd-4457-a419-239b998e89f7">Frans Brouwers</NXPAuthors>
    <NXP_x0020_Approvers xmlns="ab2eb868-30cd-4457-a419-239b998e89f7" xsi:nil="true"/>
    <NXPDistributionTo xmlns="ab2eb868-30cd-4457-a419-239b998e89f7" xsi:nil="true"/>
    <DocumentRefCode xmlns="ab2eb868-30cd-4457-a419-239b998e89f7">XTE-0071</DocumentRefCode>
    <NXP_x0020_Business_x0020_Process xmlns="ab2eb868-30cd-4457-a419-239b998e89f7">Factory Operations</NXP_x0020_Business_x0020_Process>
    <NXP_x0020_Approval_x0020_Due_x0020_Date xmlns="ab2eb868-30cd-4457-a419-239b998e89f7" xsi:nil="true"/>
    <NXP_x0020_Applicable_x0020_To xmlns="ab2eb868-30cd-4457-a419-239b998e89f7">All employees</NXP_x0020_Applicable_x0020_To>
    <NXP_x0020_Approval_x0020_WF_x0020_Status xmlns="ab2eb868-30cd-4457-a419-239b998e89f7">Owner Approved</NXP_x0020_Approval_x0020_WF_x0020_Status>
    <NXP_x0020_Review_x0020_Due_x0020_Date xmlns="ab2eb868-30cd-4457-a419-239b998e89f7" xsi:nil="true"/>
    <NXP_x0020_Security xmlns="ab2eb868-30cd-4457-a419-239b998e89f7">COMPANY INTERNAL</NXP_x0020_Security>
    <NXPOwner xmlns="ab2eb868-30cd-4457-a419-239b998e89f7">Adolf Belka</NXPOwner>
    <_dlc_DocId xmlns="ab2eb868-30cd-4457-a419-239b998e89f7">NEXPERIA-642037945-8720</_dlc_DocId>
    <_dlc_DocIdUrl xmlns="ab2eb868-30cd-4457-a419-239b998e89f7">
      <Url>https://nexperia.sharepoint.com/sites/12/_layouts/15/DocIdRedir.aspx?ID=NEXPERIA-642037945-8720</Url>
      <Description>NEXPERIA-642037945-8720</Description>
    </_dlc_DocIdUrl>
    <_dlc_DocIdPersistId xmlns="ab2eb868-30cd-4457-a419-239b998e89f7">true</_dlc_DocIdPersistId>
    <DLCPolicyLabelLock xmlns="df4fe268-dd77-4541-8063-e99062cf6b7f" xsi:nil="true"/>
    <TaxCatchAll xmlns="ab2eb868-30cd-4457-a419-239b998e89f7">
      <Value>13</Value>
      <Value>175</Value>
      <Value>15</Value>
      <Value>14</Value>
    </TaxCatchAll>
    <o0c2802aa5c243c593350bc40207035a xmlns="ab2eb868-30cd-4457-a419-239b998e89f7">
      <Terms xmlns="http://schemas.microsoft.com/office/infopath/2007/PartnerControls">
        <TermInfo xmlns="http://schemas.microsoft.com/office/infopath/2007/PartnerControls">
          <TermName xmlns="http://schemas.microsoft.com/office/infopath/2007/PartnerControls">Quality</TermName>
          <TermId xmlns="http://schemas.microsoft.com/office/infopath/2007/PartnerControls">3045d444-4f3e-4ba5-b9bb-1eb0dfff8b2a</TermId>
        </TermInfo>
      </Terms>
    </o0c2802aa5c243c593350bc40207035a>
    <c9758d321bb749fcb9a1c46c91ed889c xmlns="ab2eb868-30cd-4457-a419-239b998e89f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Company Internal</TermName>
          <TermId xmlns="http://schemas.microsoft.com/office/infopath/2007/PartnerControls">982bafe9-ea29-4a53-b9bd-8a3122893c2d</TermId>
        </TermInfo>
      </Terms>
    </c9758d321bb749fcb9a1c46c91ed889c>
    <NMSPublishedDocuments xmlns="df4fe268-dd77-4541-8063-e99062cf6b7f">
      <Url xsi:nil="true"/>
      <Description xsi:nil="true"/>
    </NMSPublishedDocuments>
    <DLCPolicyLabelClientValue xmlns="df4fe268-dd77-4541-8063-e99062cf6b7f" xsi:nil="true"/>
    <jdd2a2f1ae7c46929d3b8b281dc0f094 xmlns="df4fe268-dd77-4541-8063-e99062cf6b7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English</TermName>
          <TermId xmlns="http://schemas.microsoft.com/office/infopath/2007/PartnerControls">b50fbc66-b95e-428d-9d90-20cead3b2370</TermId>
        </TermInfo>
      </Terms>
    </jdd2a2f1ae7c46929d3b8b281dc0f094>
    <ab2670f38f974c14a083f5278d1c200c xmlns="ab2eb868-30cd-4457-a419-239b998e89f7">
      <Terms xmlns="http://schemas.microsoft.com/office/infopath/2007/PartnerControls">
        <TermInfo xmlns="http://schemas.microsoft.com/office/infopath/2007/PartnerControls">
          <TermName xmlns="http://schemas.microsoft.com/office/infopath/2007/PartnerControls">Quality</TermName>
          <TermId xmlns="http://schemas.microsoft.com/office/infopath/2007/PartnerControls">46de5283-d02a-43e0-b9e6-0302622698da</TermId>
        </TermInfo>
      </Terms>
    </ab2670f38f974c14a083f5278d1c200c>
    <NMSPub_DistributionWF xmlns="df4fe268-dd77-4541-8063-e99062cf6b7f">
      <Url xsi:nil="true"/>
      <Description xsi:nil="true"/>
    </NMSPub_DistributionWF>
    <SharedWithUsers xmlns="ab2eb868-30cd-4457-a419-239b998e89f7">
      <UserInfo>
        <DisplayName>i:0#.f|membership|derrick.allasas@nexperia.com</DisplayName>
        <AccountId>1937</AccountId>
        <AccountType/>
      </UserInfo>
      <UserInfo>
        <DisplayName>i:0#.f|membership|fred.shen@nexperia.com</DisplayName>
        <AccountId>8329</AccountId>
        <AccountType/>
      </UserInfo>
    </SharedWithUsers>
  </documentManagement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Excel Spreadsheet, Checklist" ma:contentTypeID="0x01010080A3A91AC51A0B46869F5CD5A3DFBE670038444B45FA07CF438E2E0C5E035DD07E" ma:contentTypeVersion="442" ma:contentTypeDescription="Excel Template to be used as supplement for procedures, work instructions" ma:contentTypeScope="" ma:versionID="5a92e43039c4ad0c79c917816d21ef18">
  <xsd:schema xmlns:xsd="http://www.w3.org/2001/XMLSchema" xmlns:xs="http://www.w3.org/2001/XMLSchema" xmlns:p="http://schemas.microsoft.com/office/2006/metadata/properties" xmlns:ns1="http://schemas.microsoft.com/sharepoint/v3" xmlns:ns2="ab2eb868-30cd-4457-a419-239b998e89f7" xmlns:ns3="http://schemas.microsoft.com/sharepoint/v3/fields" xmlns:ns4="df4fe268-dd77-4541-8063-e99062cf6b7f" targetNamespace="http://schemas.microsoft.com/office/2006/metadata/properties" ma:root="true" ma:fieldsID="879b6a8fae3444dd9a6b4f552cb0a9e4" ns1:_="" ns2:_="" ns3:_="" ns4:_="">
    <xsd:import namespace="http://schemas.microsoft.com/sharepoint/v3"/>
    <xsd:import namespace="ab2eb868-30cd-4457-a419-239b998e89f7"/>
    <xsd:import namespace="http://schemas.microsoft.com/sharepoint/v3/fields"/>
    <xsd:import namespace="df4fe268-dd77-4541-8063-e99062cf6b7f"/>
    <xsd:element name="properties">
      <xsd:complexType>
        <xsd:sequence>
          <xsd:element name="documentManagement">
            <xsd:complexType>
              <xsd:all>
                <xsd:element ref="ns2:Authors"/>
                <xsd:element ref="ns1:ReportOwner"/>
                <xsd:element ref="ns2:DistributionTo"/>
                <xsd:element ref="ns2:DocComments" minOccurs="0"/>
                <xsd:element ref="ns2:DocStatus"/>
                <xsd:element ref="ns2:ExpiryDate"/>
                <xsd:element ref="ns2:ReleaseDate"/>
                <xsd:element ref="ns2:DocumentRefCode"/>
                <xsd:element ref="ns2:OldSystemIdentifier" minOccurs="0"/>
                <xsd:element ref="ns1:RelatedItems" minOccurs="0"/>
                <xsd:element ref="ns2:NXP_x0020_Approval_x0020_Due_x0020_Date" minOccurs="0"/>
                <xsd:element ref="ns2:NXP_x0020_Applicable_x0020_To" minOccurs="0"/>
                <xsd:element ref="ns2:NXP_x0020_Approvers" minOccurs="0"/>
                <xsd:element ref="ns2:Retention_x0020_Period" minOccurs="0"/>
                <xsd:element ref="ns2:NXP_x0020_Approval_x0020_WF_x0020_Status" minOccurs="0"/>
                <xsd:element ref="ns2:NXP_x0020_Business_x0020_Process" minOccurs="0"/>
                <xsd:element ref="ns3:_Status" minOccurs="0"/>
                <xsd:element ref="ns2:TaxCatchAll" minOccurs="0"/>
                <xsd:element ref="ns2:TaxCatchAllLabel" minOccurs="0"/>
                <xsd:element ref="ns2:h7c26aafa3c94c9abcad7fecb894f2f2" minOccurs="0"/>
                <xsd:element ref="ns2:NXP_x0020_Owning_x0020_Organization" minOccurs="0"/>
                <xsd:element ref="ns2:o0c2802aa5c243c593350bc40207035a" minOccurs="0"/>
                <xsd:element ref="ns2:NXP_x0020_Review_x0020_Due_x0020_Date" minOccurs="0"/>
                <xsd:element ref="ns2:ab2670f38f974c14a083f5278d1c200c" minOccurs="0"/>
                <xsd:element ref="ns2:NXP_x0020_Reviewers" minOccurs="0"/>
                <xsd:element ref="ns2:c9758d321bb749fcb9a1c46c91ed889c" minOccurs="0"/>
                <xsd:element ref="ns2:NXP_x0020_Security" minOccurs="0"/>
                <xsd:element ref="ns2:NXPAuthors" minOccurs="0"/>
                <xsd:element ref="ns2:NXPDistributionTo" minOccurs="0"/>
                <xsd:element ref="ns2:NXPOwner" minOccurs="0"/>
                <xsd:element ref="ns2:_dlc_DocId" minOccurs="0"/>
                <xsd:element ref="ns2:_dlc_DocIdUrl" minOccurs="0"/>
                <xsd:element ref="ns2:_dlc_DocIdPersistId" minOccurs="0"/>
                <xsd:element ref="ns4:NMSPublishedDocuments" minOccurs="0"/>
                <xsd:element ref="ns4:NMSPub_DistributionWF" minOccurs="0"/>
                <xsd:element ref="ns2:SharedWithUsers" minOccurs="0"/>
                <xsd:element ref="ns2:SharedWithDetails" minOccurs="0"/>
                <xsd:element ref="ns4:DLCPolicyLabelValue" minOccurs="0"/>
                <xsd:element ref="ns4:DLCPolicyLabelClientValue" minOccurs="0"/>
                <xsd:element ref="ns4:DLCPolicyLabelLock" minOccurs="0"/>
                <xsd:element ref="ns4:MediaServiceMetadata" minOccurs="0"/>
                <xsd:element ref="ns4:MediaServiceFastMetadata" minOccurs="0"/>
                <xsd:element ref="ns4:jdd2a2f1ae7c46929d3b8b281dc0f094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ReportOwner" ma:index="3" ma:displayName="Owner" ma:description="Owner of this document" ma:list="UserInfo" ma:SearchPeopleOnly="false" ma:SharePointGroup="0" ma:internalName="ReportOwner" ma:readOnly="false" ma:showField="Tit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latedItems" ma:index="16" nillable="true" ma:displayName="Related Items" ma:hidden="true" ma:internalName="RelatedItems" ma:readOnly="fals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2eb868-30cd-4457-a419-239b998e89f7" elementFormDefault="qualified">
    <xsd:import namespace="http://schemas.microsoft.com/office/2006/documentManagement/types"/>
    <xsd:import namespace="http://schemas.microsoft.com/office/infopath/2007/PartnerControls"/>
    <xsd:element name="Authors" ma:index="2" ma:displayName="Authors" ma:list="UserInfo" ma:SharePointGroup="0" ma:internalName="Authors" ma:readOnly="false" ma:showField="Tit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To" ma:index="4" ma:displayName="Distribution To" ma:list="UserInfo" ma:SearchPeopleOnly="false" ma:SharePointGroup="0" ma:internalName="DistributionTo" ma:readOnly="false" ma:showField="Titl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Comments" ma:index="5" nillable="true" ma:displayName="Doc Comments" ma:internalName="DocComments" ma:readOnly="false">
      <xsd:simpleType>
        <xsd:restriction base="dms:Note"/>
      </xsd:simpleType>
    </xsd:element>
    <xsd:element name="DocStatus" ma:index="6" ma:displayName="Doc Status" ma:default="Draft" ma:format="Dropdown" ma:internalName="DocStatus" ma:readOnly="false">
      <xsd:simpleType>
        <xsd:restriction base="dms:Choice">
          <xsd:enumeration value="Draft"/>
          <xsd:enumeration value="In Review"/>
          <xsd:enumeration value="Reviewed"/>
          <xsd:enumeration value="In Approval"/>
          <xsd:enumeration value="Approved"/>
          <xsd:enumeration value="Published"/>
          <xsd:enumeration value="Withdrawn"/>
        </xsd:restriction>
      </xsd:simpleType>
    </xsd:element>
    <xsd:element name="ExpiryDate" ma:index="8" ma:displayName="Expiry Date" ma:format="DateOnly" ma:internalName="ExpiryDate" ma:readOnly="false">
      <xsd:simpleType>
        <xsd:restriction base="dms:DateTime"/>
      </xsd:simpleType>
    </xsd:element>
    <xsd:element name="ReleaseDate" ma:index="10" ma:displayName="Published Date (DD/MM/YYYY)" ma:format="DateOnly" ma:internalName="ReleaseDate" ma:readOnly="false">
      <xsd:simpleType>
        <xsd:restriction base="dms:DateTime"/>
      </xsd:simpleType>
    </xsd:element>
    <xsd:element name="DocumentRefCode" ma:index="14" ma:displayName="DocNumber" ma:indexed="true" ma:internalName="DocumentRefCode" ma:readOnly="false">
      <xsd:simpleType>
        <xsd:restriction base="dms:Text">
          <xsd:maxLength value="25"/>
        </xsd:restriction>
      </xsd:simpleType>
    </xsd:element>
    <xsd:element name="OldSystemIdentifier" ma:index="15" nillable="true" ma:displayName="Old System Identifier" ma:internalName="OldSystemIdentifier" ma:readOnly="false">
      <xsd:simpleType>
        <xsd:restriction base="dms:Text">
          <xsd:maxLength value="255"/>
        </xsd:restriction>
      </xsd:simpleType>
    </xsd:element>
    <xsd:element name="NXP_x0020_Approval_x0020_Due_x0020_Date" ma:index="20" nillable="true" ma:displayName="_Approval Due Date" ma:format="DateOnly" ma:hidden="true" ma:internalName="NXP_x0020_Approval_x0020_Due_x0020_Date" ma:readOnly="false">
      <xsd:simpleType>
        <xsd:restriction base="dms:DateTime"/>
      </xsd:simpleType>
    </xsd:element>
    <xsd:element name="NXP_x0020_Applicable_x0020_To" ma:index="21" nillable="true" ma:displayName="_Applicable To" ma:hidden="true" ma:internalName="NXP_x0020_Applicable_x0020_To" ma:readOnly="false">
      <xsd:simpleType>
        <xsd:restriction base="dms:Note"/>
      </xsd:simpleType>
    </xsd:element>
    <xsd:element name="NXP_x0020_Approvers" ma:index="22" nillable="true" ma:displayName="_Approvers" ma:hidden="true" ma:internalName="NXP_x0020_Approvers" ma:readOnly="false">
      <xsd:simpleType>
        <xsd:restriction base="dms:Note"/>
      </xsd:simpleType>
    </xsd:element>
    <xsd:element name="Retention_x0020_Period" ma:index="23" nillable="true" ma:displayName="Retention Period" ma:default="5" ma:hidden="true" ma:internalName="Retention_x0020_Period" ma:readOnly="false" ma:percentage="FALSE">
      <xsd:simpleType>
        <xsd:restriction base="dms:Number"/>
      </xsd:simpleType>
    </xsd:element>
    <xsd:element name="NXP_x0020_Approval_x0020_WF_x0020_Status" ma:index="25" nillable="true" ma:displayName="_Approval WF Status" ma:default="Draft" ma:format="Dropdown" ma:hidden="true" ma:internalName="NXP_x0020_Approval_x0020_WF_x0020_Status" ma:readOnly="false">
      <xsd:simpleType>
        <xsd:restriction base="dms:Choice">
          <xsd:enumeration value="Draft"/>
          <xsd:enumeration value="In Review"/>
          <xsd:enumeration value="Reviewed and pending with Author"/>
          <xsd:enumeration value="Review comments are implemented"/>
          <xsd:enumeration value="Pending with Admin"/>
          <xsd:enumeration value="Admin rejected the document"/>
          <xsd:enumeration value="Review completed"/>
          <xsd:enumeration value="In Approval"/>
          <xsd:enumeration value="Approval comments available"/>
          <xsd:enumeration value="Approval comments  implemented"/>
          <xsd:enumeration value="Pending with Owner"/>
          <xsd:enumeration value="Owner Approved"/>
          <xsd:enumeration value="Owner Rejected"/>
        </xsd:restriction>
      </xsd:simpleType>
    </xsd:element>
    <xsd:element name="NXP_x0020_Business_x0020_Process" ma:index="27" nillable="true" ma:displayName="_Business Process" ma:hidden="true" ma:internalName="NXP_x0020_Business_x0020_Process" ma:readOnly="false">
      <xsd:simpleType>
        <xsd:restriction base="dms:Note"/>
      </xsd:simpleType>
    </xsd:element>
    <xsd:element name="TaxCatchAll" ma:index="29" nillable="true" ma:displayName="Taxonomy Catch All Column" ma:description="" ma:hidden="true" ma:list="{c0c17852-1ba7-4f4f-a0c0-8931c6e8140e}" ma:internalName="TaxCatchAll" ma:readOnly="false" ma:showField="CatchAllData" ma:web="ab2eb868-30cd-4457-a419-239b998e89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0" nillable="true" ma:displayName="Taxonomy Catch All Column1" ma:description="" ma:hidden="true" ma:list="{c0c17852-1ba7-4f4f-a0c0-8931c6e8140e}" ma:internalName="TaxCatchAllLabel" ma:readOnly="true" ma:showField="CatchAllDataLabel" ma:web="ab2eb868-30cd-4457-a419-239b998e89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h7c26aafa3c94c9abcad7fecb894f2f2" ma:index="31" ma:taxonomy="true" ma:internalName="h7c26aafa3c94c9abcad7fecb894f2f2" ma:taxonomyFieldName="Applicable_x0020_To" ma:displayName="Applicable To" ma:readOnly="false" ma:default="" ma:fieldId="{17c26aaf-a3c9-4c9a-bcad-7fecb894f2f2}" ma:taxonomyMulti="true" ma:sspId="77222cf5-9aa4-4974-92d2-b279b5771153" ma:termSetId="1acef9ce-aae6-403b-ba2d-251ee87c561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XP_x0020_Owning_x0020_Organization" ma:index="32" nillable="true" ma:displayName="_Owning Organization" ma:hidden="true" ma:internalName="NXP_x0020_Owning_x0020_Organization" ma:readOnly="false">
      <xsd:simpleType>
        <xsd:restriction base="dms:Note"/>
      </xsd:simpleType>
    </xsd:element>
    <xsd:element name="o0c2802aa5c243c593350bc40207035a" ma:index="33" ma:taxonomy="true" ma:internalName="o0c2802aa5c243c593350bc40207035a" ma:taxonomyFieldName="BusinessProcess" ma:displayName="Business Process" ma:readOnly="false" ma:default="" ma:fieldId="{80c2802a-a5c2-43c5-9335-0bc40207035a}" ma:sspId="77222cf5-9aa4-4974-92d2-b279b5771153" ma:termSetId="ffd764e8-784b-42b4-8445-95824449920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XP_x0020_Review_x0020_Due_x0020_Date" ma:index="34" nillable="true" ma:displayName="_Review Due Date" ma:format="DateOnly" ma:hidden="true" ma:internalName="NXP_x0020_Review_x0020_Due_x0020_Date" ma:readOnly="false">
      <xsd:simpleType>
        <xsd:restriction base="dms:DateTime"/>
      </xsd:simpleType>
    </xsd:element>
    <xsd:element name="ab2670f38f974c14a083f5278d1c200c" ma:index="35" ma:taxonomy="true" ma:internalName="ab2670f38f974c14a083f5278d1c200c" ma:taxonomyFieldName="OwningOrganization" ma:displayName="Owning Organization" ma:readOnly="false" ma:default="" ma:fieldId="{ab2670f3-8f97-4c14-a083-f5278d1c200c}" ma:sspId="77222cf5-9aa4-4974-92d2-b279b5771153" ma:termSetId="1acef9ce-aae6-403b-ba2d-251ee87c561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XP_x0020_Reviewers" ma:index="36" nillable="true" ma:displayName="_Reviewers" ma:hidden="true" ma:internalName="NXP_x0020_Reviewers" ma:readOnly="false">
      <xsd:simpleType>
        <xsd:restriction base="dms:Note"/>
      </xsd:simpleType>
    </xsd:element>
    <xsd:element name="c9758d321bb749fcb9a1c46c91ed889c" ma:index="37" ma:taxonomy="true" ma:internalName="c9758d321bb749fcb9a1c46c91ed889c" ma:taxonomyFieldName="Security" ma:displayName="Security" ma:readOnly="false" ma:default="" ma:fieldId="{c9758d32-1bb7-49fc-b9a1-c46c91ed889c}" ma:sspId="77222cf5-9aa4-4974-92d2-b279b5771153" ma:termSetId="11a52a5f-a81a-4a82-95e4-7c7c91877ff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XP_x0020_Security" ma:index="39" nillable="true" ma:displayName="_Security" ma:hidden="true" ma:internalName="NXP_x0020_Security" ma:readOnly="false">
      <xsd:simpleType>
        <xsd:restriction base="dms:Note"/>
      </xsd:simpleType>
    </xsd:element>
    <xsd:element name="NXPAuthors" ma:index="40" nillable="true" ma:displayName="_Authors" ma:hidden="true" ma:internalName="NXPAuthors" ma:readOnly="false">
      <xsd:simpleType>
        <xsd:restriction base="dms:Note"/>
      </xsd:simpleType>
    </xsd:element>
    <xsd:element name="NXPDistributionTo" ma:index="41" nillable="true" ma:displayName="_DistributionTo" ma:hidden="true" ma:internalName="NXPDistributionTo" ma:readOnly="false">
      <xsd:simpleType>
        <xsd:restriction base="dms:Note"/>
      </xsd:simpleType>
    </xsd:element>
    <xsd:element name="NXPOwner" ma:index="42" nillable="true" ma:displayName="_Owner" ma:hidden="true" ma:internalName="NXPOwner" ma:readOnly="false">
      <xsd:simpleType>
        <xsd:restriction base="dms:Text">
          <xsd:maxLength value="255"/>
        </xsd:restriction>
      </xsd:simpleType>
    </xsd:element>
    <xsd:element name="_dlc_DocId" ma:index="4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4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45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49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5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tatus" ma:index="28" nillable="true" ma:displayName="Status" ma:default="Not Started" ma:hidden="true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4fe268-dd77-4541-8063-e99062cf6b7f" elementFormDefault="qualified">
    <xsd:import namespace="http://schemas.microsoft.com/office/2006/documentManagement/types"/>
    <xsd:import namespace="http://schemas.microsoft.com/office/infopath/2007/PartnerControls"/>
    <xsd:element name="NMSPublishedDocuments" ma:index="46" nillable="true" ma:displayName="NMSPublishedDocuments" ma:hidden="true" ma:internalName="NMSPublishedDocuments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NMSPub_DistributionWF" ma:index="47" nillable="true" ma:displayName="NMSPub_DistributionWF" ma:hidden="true" ma:internalName="NMSPub_DistributionWF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DLCPolicyLabelValue" ma:index="51" nillable="true" ma:displayName="Label" ma:description="Stores the current value of the label." ma:internalName="DLCPolicyLabelValue" ma:readOnly="true">
      <xsd:simpleType>
        <xsd:restriction base="dms:Note">
          <xsd:maxLength value="255"/>
        </xsd:restriction>
      </xsd:simpleType>
    </xsd:element>
    <xsd:element name="DLCPolicyLabelClientValue" ma:index="52" nillable="true" ma:displayName="Client Label Value" ma:description="Stores the last label value computed on the client." ma:hidden="true" ma:internalName="DLCPolicyLabelClientValue" ma:readOnly="false">
      <xsd:simpleType>
        <xsd:restriction base="dms:Note"/>
      </xsd:simpleType>
    </xsd:element>
    <xsd:element name="DLCPolicyLabelLock" ma:index="53" nillable="true" ma:displayName="Label Locked" ma:description="Indicates whether the label should be updated when item properties are modified." ma:hidden="true" ma:internalName="DLCPolicyLabelLock" ma:readOnly="false">
      <xsd:simpleType>
        <xsd:restriction base="dms:Text"/>
      </xsd:simpleType>
    </xsd:element>
    <xsd:element name="MediaServiceMetadata" ma:index="54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55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jdd2a2f1ae7c46929d3b8b281dc0f094" ma:index="57" nillable="true" ma:taxonomy="true" ma:internalName="jdd2a2f1ae7c46929d3b8b281dc0f094" ma:taxonomyFieldName="DocLanguage" ma:displayName="DocLanguage" ma:default="175;#English|b50fbc66-b95e-428d-9d90-20cead3b2370" ma:fieldId="{3dd2a2f1-ae7c-4692-9d3b-8b281dc0f094}" ma:sspId="77222cf5-9aa4-4974-92d2-b279b5771153" ma:termSetId="03f603f8-2952-4255-aaa0-b3be47ee0d3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displayName="Author"/>
        <xsd:element ref="dcterms:created" minOccurs="0" maxOccurs="1"/>
        <xsd:element ref="dc:identifier" minOccurs="0" maxOccurs="1"/>
        <xsd:element name="contentType" minOccurs="0" maxOccurs="1" type="xsd:string" ma:index="48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 ma:index="9" ma:displayName="DocCtrl-Remark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6EEDD36-05CD-4A6A-BC4A-9B8EC36E59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3BF823-4B6B-4ABE-B6BA-029658AAA6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5C004C-2015-4BE0-A7E7-E748F7CF2E1B}">
  <ds:schemaRefs>
    <ds:schemaRef ds:uri="microsoft.office.server.policy.changes"/>
  </ds:schemaRefs>
</ds:datastoreItem>
</file>

<file path=customXml/itemProps5.xml><?xml version="1.0" encoding="utf-8"?>
<ds:datastoreItem xmlns:ds="http://schemas.openxmlformats.org/officeDocument/2006/customXml" ds:itemID="{E06111FE-1D42-4346-82DD-FA07910724B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http://schemas.microsoft.com/sharepoint/v3/fields"/>
    <ds:schemaRef ds:uri="ab2eb868-30cd-4457-a419-239b998e89f7"/>
    <ds:schemaRef ds:uri="df4fe268-dd77-4541-8063-e99062cf6b7f"/>
  </ds:schemaRefs>
</ds:datastoreItem>
</file>

<file path=customXml/itemProps6.xml><?xml version="1.0" encoding="utf-8"?>
<ds:datastoreItem xmlns:ds="http://schemas.openxmlformats.org/officeDocument/2006/customXml" ds:itemID="{5499F90B-61BC-4650-8083-EFD26952D9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b2eb868-30cd-4457-a419-239b998e89f7"/>
    <ds:schemaRef ds:uri="http://schemas.microsoft.com/sharepoint/v3/fields"/>
    <ds:schemaRef ds:uri="df4fe268-dd77-4541-8063-e99062cf6b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CE0CBCE6-19D2-469A-B038-4F8E21A6DCF0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8D Problem report</Template>
  <TotalTime>30</TotalTime>
  <Pages>5</Pages>
  <Words>275</Words>
  <Characters>1541</Characters>
  <Application>Microsoft Office Word</Application>
  <DocSecurity>0</DocSecurity>
  <Lines>35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8D Problem Report</vt:lpstr>
      <vt:lpstr>Samenvatting 8D probleemoplossing</vt:lpstr>
    </vt:vector>
  </TitlesOfParts>
  <Company>Nexperia</Company>
  <LinksUpToDate>false</LinksUpToDate>
  <CharactersWithSpaces>1788</CharactersWithSpaces>
  <SharedDoc>false</SharedDoc>
  <HLinks>
    <vt:vector size="6" baseType="variant">
      <vt:variant>
        <vt:i4>4325495</vt:i4>
      </vt:variant>
      <vt:variant>
        <vt:i4>3</vt:i4>
      </vt:variant>
      <vt:variant>
        <vt:i4>0</vt:i4>
      </vt:variant>
      <vt:variant>
        <vt:i4>5</vt:i4>
      </vt:variant>
      <vt:variant>
        <vt:lpwstr>\\wbi.nxp.com\Users3\nlv08048\data\Quality en incidenten\Dummy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8D Problem Report</dc:title>
  <dc:subject>8D report</dc:subject>
  <dc:creator>Till Hanisch (QS)</dc:creator>
  <cp:keywords/>
  <cp:lastModifiedBy>Teresa Zhang</cp:lastModifiedBy>
  <cp:revision>10</cp:revision>
  <cp:lastPrinted>2013-07-08T12:33:00Z</cp:lastPrinted>
  <dcterms:created xsi:type="dcterms:W3CDTF">2021-07-28T14:56:00Z</dcterms:created>
  <dcterms:modified xsi:type="dcterms:W3CDTF">2026-03-26T06:34:00Z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0x01010080A3A91AC51A0B46869F5CD5A3DFBE670038444B45FA07CF438E2E0C5E035DD07E</vt:lpwstr>
  </property>
  <property fmtid="{D5CDD505-2E9C-101B-9397-08002B2CF9AE}" pid="3" name="_dlc_DocIdItemGuid">
    <vt:lpwstr>656395a6-ca3e-4bfe-adb2-e2f0fe5371de</vt:lpwstr>
  </property>
  <property fmtid="{D5CDD505-2E9C-101B-9397-08002B2CF9AE}" pid="4" name="EquipmentGroup">
    <vt:lpwstr>626;#z_Not relevant|caf988c6-441b-4778-9739-ea1dba0822be</vt:lpwstr>
  </property>
  <property fmtid="{D5CDD505-2E9C-101B-9397-08002B2CF9AE}" pid="5" name="Security">
    <vt:lpwstr>13;#Company Internal|982bafe9-ea29-4a53-b9bd-8a3122893c2d</vt:lpwstr>
  </property>
  <property fmtid="{D5CDD505-2E9C-101B-9397-08002B2CF9AE}" pid="6" name="OwningOrganization">
    <vt:lpwstr>14;#Quality|46de5283-d02a-43e0-b9e6-0302622698da</vt:lpwstr>
  </property>
  <property fmtid="{D5CDD505-2E9C-101B-9397-08002B2CF9AE}" pid="7" name="ApprovalMethod">
    <vt:lpwstr>180;#ICN8 change procedure|0a5d6dbc-8e1f-4ca0-abf8-02f9bce4c229</vt:lpwstr>
  </property>
  <property fmtid="{D5CDD505-2E9C-101B-9397-08002B2CF9AE}" pid="8" name="Dossier">
    <vt:lpwstr>1;#None|6d74e383-8724-4948-961b-d1e0f331aabf</vt:lpwstr>
  </property>
  <property fmtid="{D5CDD505-2E9C-101B-9397-08002B2CF9AE}" pid="9" name="Supplier">
    <vt:lpwstr/>
  </property>
  <property fmtid="{D5CDD505-2E9C-101B-9397-08002B2CF9AE}" pid="10" name="DocumentType">
    <vt:lpwstr>141;#Template|037c59d1-7c53-467d-aa48-8c43650e6410</vt:lpwstr>
  </property>
  <property fmtid="{D5CDD505-2E9C-101B-9397-08002B2CF9AE}" pid="11" name="ProcessGroup">
    <vt:lpwstr>630;#z_Not relevant|28bc1ce0-8aa5-48ee-97c2-532714121513</vt:lpwstr>
  </property>
  <property fmtid="{D5CDD505-2E9C-101B-9397-08002B2CF9AE}" pid="12" name="MaterialGroup">
    <vt:lpwstr/>
  </property>
  <property fmtid="{D5CDD505-2E9C-101B-9397-08002B2CF9AE}" pid="13" name="ScopeOrganization">
    <vt:lpwstr>57;#General|b31bc84e-39bd-42b2-8e15-e195976167e6;#24;#General|b82f6ab7-d5b8-4e8c-a242-e5568ab892b4;#100;#ICN6|0621891a-d67f-4e42-88d8-1b2927bbbf0b;#24;#General|b82f6ab7-d5b8-4e8c-a242-e5568ab892b4</vt:lpwstr>
  </property>
  <property fmtid="{D5CDD505-2E9C-101B-9397-08002B2CF9AE}" pid="14" name="AuthorExternalNXP">
    <vt:lpwstr/>
  </property>
  <property fmtid="{D5CDD505-2E9C-101B-9397-08002B2CF9AE}" pid="15" name="LibraryName">
    <vt:lpwstr>ICN8 0001-5000</vt:lpwstr>
  </property>
  <property fmtid="{D5CDD505-2E9C-101B-9397-08002B2CF9AE}" pid="16" name="DocumentExpiryDate">
    <vt:filetime>2016-10-16T22:00:00Z</vt:filetime>
  </property>
  <property fmtid="{D5CDD505-2E9C-101B-9397-08002B2CF9AE}" pid="17" name="DocumentOwner">
    <vt:lpwstr>Domien.Draaijer@nxp.com</vt:lpwstr>
  </property>
  <property fmtid="{D5CDD505-2E9C-101B-9397-08002B2CF9AE}" pid="18" name="of386e9c175e49338c84f1dec815ceb8">
    <vt:lpwstr>Level 3 (BL, Site,…)|55224b7d-a4b9-4217-a6d0-65f6098c91c2</vt:lpwstr>
  </property>
  <property fmtid="{D5CDD505-2E9C-101B-9397-08002B2CF9AE}" pid="19" name="Level">
    <vt:lpwstr>3;#Level 3 (BL, Site,…)|55224b7d-a4b9-4217-a6d0-65f6098c91c2</vt:lpwstr>
  </property>
  <property fmtid="{D5CDD505-2E9C-101B-9397-08002B2CF9AE}" pid="20" name="Applicable To">
    <vt:lpwstr>14;#Quality|46de5283-d02a-43e0-b9e6-0302622698da</vt:lpwstr>
  </property>
  <property fmtid="{D5CDD505-2E9C-101B-9397-08002B2CF9AE}" pid="21" name="BusinessProcess">
    <vt:lpwstr>15;#Quality|3045d444-4f3e-4ba5-b9bb-1eb0dfff8b2a</vt:lpwstr>
  </property>
  <property fmtid="{D5CDD505-2E9C-101B-9397-08002B2CF9AE}" pid="22" name="Order">
    <vt:r8>100</vt:r8>
  </property>
  <property fmtid="{D5CDD505-2E9C-101B-9397-08002B2CF9AE}" pid="23" name="URL">
    <vt:lpwstr/>
  </property>
  <property fmtid="{D5CDD505-2E9C-101B-9397-08002B2CF9AE}" pid="24" name="SetFieldsinDraftLibrary0">
    <vt:lpwstr>https://nexperia.sharepoint.com/sites/12/_layouts/15/wrkstat.aspx?List=842e37c4-9e11-4236-8d74-d4b3f30179f1&amp;WorkflowInstanceName=742754e8-4204-4438-bf88-e007bfc09cb1, Field Updated</vt:lpwstr>
  </property>
  <property fmtid="{D5CDD505-2E9C-101B-9397-08002B2CF9AE}" pid="25" name="CategoryImage">
    <vt:lpwstr>, </vt:lpwstr>
  </property>
  <property fmtid="{D5CDD505-2E9C-101B-9397-08002B2CF9AE}" pid="26" name="TaxCatchAll">
    <vt:lpwstr>13;#Company Internal|982bafe9-ea29-4a53-b9bd-8a3122893c2d;#175;#English|b50fbc66-b95e-428d-9d90-20cead3b2370;#15;#Quality|3045d444-4f3e-4ba5-b9bb-1eb0dfff8b2a;#14;#Quality|46de5283-d02a-43e0-b9e6-0302622698da</vt:lpwstr>
  </property>
  <property fmtid="{D5CDD505-2E9C-101B-9397-08002B2CF9AE}" pid="27" name="c9758d321bb749fcb9a1c46c91ed889c">
    <vt:lpwstr>Company Internal|982bafe9-ea29-4a53-b9bd-8a3122893c2d</vt:lpwstr>
  </property>
  <property fmtid="{D5CDD505-2E9C-101B-9397-08002B2CF9AE}" pid="28" name="ab2670f38f974c14a083f5278d1c200c">
    <vt:lpwstr>Quality|46de5283-d02a-43e0-b9e6-0302622698da</vt:lpwstr>
  </property>
  <property fmtid="{D5CDD505-2E9C-101B-9397-08002B2CF9AE}" pid="29" name="o0c2802aa5c243c593350bc40207035a">
    <vt:lpwstr>Quality|3045d444-4f3e-4ba5-b9bb-1eb0dfff8b2a</vt:lpwstr>
  </property>
  <property fmtid="{D5CDD505-2E9C-101B-9397-08002B2CF9AE}" pid="30" name="SharedWithUsers">
    <vt:lpwstr>1937;#i:0#.f|membership|derrick.allasas@nexperia.com;#8329;#i:0#.f|membership|fred.shen@nexperia.com</vt:lpwstr>
  </property>
  <property fmtid="{D5CDD505-2E9C-101B-9397-08002B2CF9AE}" pid="31" name="DocLanguage">
    <vt:lpwstr>175;#English|b50fbc66-b95e-428d-9d90-20cead3b2370</vt:lpwstr>
  </property>
</Properties>
</file>